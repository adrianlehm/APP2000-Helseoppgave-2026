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id w:val="861023187"/>
        <w:docPartObj>
          <w:docPartGallery w:val="Cover Pages"/>
          <w:docPartUnique/>
        </w:docPartObj>
      </w:sdtPr>
      <w:sdtEndPr>
        <w:rPr>
          <w:noProof w:val="0"/>
        </w:rPr>
      </w:sdtEndPr>
      <w:sdtContent>
        <w:p w14:paraId="1B029AC8" w14:textId="355A4C67" w:rsidR="002D5533" w:rsidRDefault="00F30FF6" w:rsidP="00AA11F7">
          <w:pPr>
            <w:rPr>
              <w:noProof/>
            </w:rPr>
          </w:pPr>
          <w:r>
            <w:rPr>
              <w:noProof/>
            </w:rPr>
            <w:drawing>
              <wp:anchor distT="0" distB="0" distL="114300" distR="114300" simplePos="0" relativeHeight="251658240" behindDoc="0" locked="0" layoutInCell="1" allowOverlap="1" wp14:anchorId="1446C6BE" wp14:editId="19267C46">
                <wp:simplePos x="0" y="0"/>
                <wp:positionH relativeFrom="page">
                  <wp:posOffset>899160</wp:posOffset>
                </wp:positionH>
                <wp:positionV relativeFrom="page">
                  <wp:posOffset>895985</wp:posOffset>
                </wp:positionV>
                <wp:extent cx="1609090" cy="370205"/>
                <wp:effectExtent l="0" t="0" r="3810" b="0"/>
                <wp:wrapNone/>
                <wp:docPr id="43" name="Grafik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fikk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09090" cy="370205"/>
                        </a:xfrm>
                        <a:prstGeom prst="rect">
                          <a:avLst/>
                        </a:prstGeom>
                      </pic:spPr>
                    </pic:pic>
                  </a:graphicData>
                </a:graphic>
                <wp14:sizeRelH relativeFrom="margin">
                  <wp14:pctWidth>0</wp14:pctWidth>
                </wp14:sizeRelH>
                <wp14:sizeRelV relativeFrom="margin">
                  <wp14:pctHeight>0</wp14:pctHeight>
                </wp14:sizeRelV>
              </wp:anchor>
            </w:drawing>
          </w:r>
          <w:r w:rsidR="002D5533">
            <w:rPr>
              <w:noProof/>
            </w:rPr>
            <w:drawing>
              <wp:anchor distT="0" distB="0" distL="114300" distR="114300" simplePos="0" relativeHeight="251658241" behindDoc="0" locked="0" layoutInCell="1" allowOverlap="1" wp14:anchorId="6D9C8048" wp14:editId="6431E9D3">
                <wp:simplePos x="0" y="0"/>
                <wp:positionH relativeFrom="page">
                  <wp:posOffset>0</wp:posOffset>
                </wp:positionH>
                <wp:positionV relativeFrom="page">
                  <wp:posOffset>6438900</wp:posOffset>
                </wp:positionV>
                <wp:extent cx="7559675" cy="4246245"/>
                <wp:effectExtent l="0" t="0" r="3175" b="1905"/>
                <wp:wrapNone/>
                <wp:docPr id="42" name="Grafik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Grafikk 177"/>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7559675" cy="4246245"/>
                        </a:xfrm>
                        <a:prstGeom prst="rect">
                          <a:avLst/>
                        </a:prstGeom>
                      </pic:spPr>
                    </pic:pic>
                  </a:graphicData>
                </a:graphic>
                <wp14:sizeRelH relativeFrom="margin">
                  <wp14:pctWidth>0</wp14:pctWidth>
                </wp14:sizeRelH>
                <wp14:sizeRelV relativeFrom="margin">
                  <wp14:pctHeight>0</wp14:pctHeight>
                </wp14:sizeRelV>
              </wp:anchor>
            </w:drawing>
          </w:r>
        </w:p>
        <w:p w14:paraId="4DF8B31D" w14:textId="77777777" w:rsidR="002D5533" w:rsidRPr="00394A54" w:rsidRDefault="002D5533" w:rsidP="00AA11F7">
          <w:pPr>
            <w:pStyle w:val="Header"/>
          </w:pPr>
        </w:p>
        <w:p w14:paraId="7B24FF6C" w14:textId="77777777" w:rsidR="002D5533" w:rsidRPr="002D5533" w:rsidRDefault="002D5533" w:rsidP="002D5533">
          <w:pPr>
            <w:spacing w:after="0" w:line="480" w:lineRule="auto"/>
            <w:jc w:val="right"/>
            <w:rPr>
              <w:rFonts w:asciiTheme="majorHAnsi" w:hAnsiTheme="majorHAnsi" w:cstheme="majorHAnsi"/>
            </w:rPr>
          </w:pPr>
          <m:oMathPara>
            <m:oMathParaPr>
              <m:jc m:val="right"/>
            </m:oMathParaPr>
            <m:oMath>
              <m:r>
                <m:rPr>
                  <m:sty m:val="p"/>
                </m:rPr>
                <w:rPr>
                  <w:rFonts w:ascii="Cambria Math" w:hAnsi="Cambria Math" w:cstheme="majorHAnsi"/>
                </w:rPr>
                <m:t>F</m:t>
              </m:r>
              <m:r>
                <m:rPr>
                  <m:nor/>
                </m:rPr>
                <w:rPr>
                  <w:rFonts w:ascii="Cambria Math" w:hAnsi="Cambria Math" w:cstheme="majorHAnsi"/>
                  <w:iCs/>
                </w:rPr>
                <m:t>akultet for….</m:t>
              </m:r>
            </m:oMath>
          </m:oMathPara>
        </w:p>
        <w:p w14:paraId="089CA00F" w14:textId="3B58F349" w:rsidR="002D5533" w:rsidRPr="002D5533" w:rsidRDefault="002D5533" w:rsidP="002D5533">
          <w:pPr>
            <w:spacing w:after="0" w:line="480" w:lineRule="auto"/>
            <w:rPr>
              <w:rFonts w:asciiTheme="majorHAnsi" w:hAnsiTheme="majorHAnsi" w:cstheme="majorHAnsi"/>
            </w:rPr>
          </w:pPr>
          <m:oMathPara>
            <m:oMathParaPr>
              <m:jc m:val="right"/>
            </m:oMathParaPr>
            <m:oMath>
              <m:r>
                <m:rPr>
                  <m:nor/>
                </m:rPr>
                <w:rPr>
                  <w:rFonts w:ascii="Cambria Math" w:hAnsi="Cambria Math" w:cstheme="majorHAnsi"/>
                </w:rPr>
                <m:t>Bacheloroppgave</m:t>
              </m:r>
            </m:oMath>
          </m:oMathPara>
        </w:p>
        <w:p w14:paraId="7BB51BD7" w14:textId="43E70422" w:rsidR="002D5533" w:rsidRPr="002D5533" w:rsidRDefault="00FD069A" w:rsidP="002D5533">
          <w:pPr>
            <w:spacing w:after="0" w:line="480" w:lineRule="auto"/>
            <w:rPr>
              <w:rFonts w:asciiTheme="majorHAnsi" w:hAnsiTheme="majorHAnsi" w:cstheme="majorHAnsi"/>
            </w:rPr>
          </w:pPr>
          <m:oMathPara>
            <m:oMathParaPr>
              <m:jc m:val="right"/>
            </m:oMathParaPr>
            <m:oMath>
              <m:r>
                <m:rPr>
                  <m:nor/>
                </m:rPr>
                <w:rPr>
                  <w:rFonts w:ascii="Cambria Math" w:hAnsi="Cambria Math" w:cstheme="majorHAnsi"/>
                </w:rPr>
                <m:t xml:space="preserve">App 2000/emnekode </m:t>
              </m:r>
            </m:oMath>
          </m:oMathPara>
        </w:p>
        <w:p w14:paraId="6DF9F061" w14:textId="0F66CEF4" w:rsidR="002D5533" w:rsidRPr="002D5533" w:rsidRDefault="00FD069A" w:rsidP="002D5533">
          <w:pPr>
            <w:spacing w:after="0" w:line="480" w:lineRule="auto"/>
            <w:rPr>
              <w:rFonts w:asciiTheme="majorHAnsi" w:hAnsiTheme="majorHAnsi" w:cstheme="majorHAnsi"/>
            </w:rPr>
          </w:pPr>
          <m:oMathPara>
            <m:oMathParaPr>
              <m:jc m:val="right"/>
            </m:oMathParaPr>
            <m:oMath>
              <m:r>
                <m:rPr>
                  <m:nor/>
                </m:rPr>
                <w:rPr>
                  <w:rFonts w:ascii="Cambria Math" w:hAnsi="Cambria Math" w:cstheme="majorHAnsi"/>
                </w:rPr>
                <m:t>2026 og 3 Semester</m:t>
              </m:r>
            </m:oMath>
          </m:oMathPara>
        </w:p>
        <w:p w14:paraId="08F383DD" w14:textId="77777777" w:rsidR="002D5533" w:rsidRDefault="002D5533" w:rsidP="002D5533">
          <w:pPr>
            <w:spacing w:line="360" w:lineRule="auto"/>
            <w:rPr>
              <w:rFonts w:asciiTheme="majorHAnsi" w:hAnsiTheme="majorHAnsi" w:cstheme="majorHAnsi"/>
            </w:rPr>
          </w:pPr>
        </w:p>
        <w:p w14:paraId="60F283F1" w14:textId="77777777" w:rsidR="002D5533" w:rsidRDefault="002D5533" w:rsidP="002D5533">
          <w:pPr>
            <w:spacing w:line="360" w:lineRule="auto"/>
            <w:rPr>
              <w:rFonts w:asciiTheme="majorHAnsi" w:hAnsiTheme="majorHAnsi" w:cstheme="majorHAnsi"/>
            </w:rPr>
          </w:pPr>
        </w:p>
        <w:p w14:paraId="0C1EE5A3" w14:textId="77777777" w:rsidR="00924817" w:rsidRPr="00BF7344" w:rsidRDefault="00924817" w:rsidP="002D5533">
          <w:pPr>
            <w:spacing w:line="360" w:lineRule="auto"/>
            <w:rPr>
              <w:rFonts w:asciiTheme="majorHAnsi" w:hAnsiTheme="majorHAnsi" w:cstheme="majorHAnsi"/>
            </w:rPr>
          </w:pPr>
        </w:p>
        <w:p w14:paraId="52BC9056" w14:textId="724E7C4A" w:rsidR="002D5533" w:rsidRPr="000446C2" w:rsidRDefault="002D5533" w:rsidP="002D5533">
          <w:pPr>
            <w:spacing w:line="360" w:lineRule="auto"/>
            <w:rPr>
              <w:rFonts w:asciiTheme="majorHAnsi" w:hAnsiTheme="majorHAnsi" w:cstheme="majorHAnsi"/>
              <w:sz w:val="24"/>
              <w:szCs w:val="24"/>
            </w:rPr>
          </w:pPr>
          <w:r w:rsidRPr="000446C2">
            <w:rPr>
              <w:rFonts w:asciiTheme="majorHAnsi" w:hAnsiTheme="majorHAnsi" w:cstheme="majorHAnsi"/>
              <w:sz w:val="24"/>
              <w:szCs w:val="24"/>
            </w:rPr>
            <w:t>[</w:t>
          </w:r>
          <w:r w:rsidR="00FD069A">
            <w:rPr>
              <w:rFonts w:asciiTheme="majorHAnsi" w:hAnsiTheme="majorHAnsi" w:cstheme="majorHAnsi"/>
              <w:sz w:val="24"/>
              <w:szCs w:val="24"/>
            </w:rPr>
            <w:t>Adrian Lehm</w:t>
          </w:r>
          <w:r>
            <w:rPr>
              <w:rFonts w:asciiTheme="majorHAnsi" w:hAnsiTheme="majorHAnsi" w:cstheme="majorHAnsi"/>
              <w:sz w:val="24"/>
              <w:szCs w:val="24"/>
            </w:rPr>
            <w:t>/kandidatnummer</w:t>
          </w:r>
          <w:r w:rsidR="00FD069A">
            <w:rPr>
              <w:rFonts w:asciiTheme="majorHAnsi" w:hAnsiTheme="majorHAnsi" w:cstheme="majorHAnsi"/>
              <w:sz w:val="24"/>
              <w:szCs w:val="24"/>
            </w:rPr>
            <w:br/>
            <w:t>Mardin Aga</w:t>
          </w:r>
          <w:r w:rsidR="00FD069A">
            <w:rPr>
              <w:rFonts w:asciiTheme="majorHAnsi" w:hAnsiTheme="majorHAnsi" w:cstheme="majorHAnsi"/>
              <w:sz w:val="24"/>
              <w:szCs w:val="24"/>
            </w:rPr>
            <w:br/>
            <w:t xml:space="preserve">Neman </w:t>
          </w:r>
          <w:r w:rsidRPr="000446C2">
            <w:rPr>
              <w:rFonts w:asciiTheme="majorHAnsi" w:hAnsiTheme="majorHAnsi" w:cstheme="majorHAnsi"/>
              <w:sz w:val="24"/>
              <w:szCs w:val="24"/>
            </w:rPr>
            <w:t>]</w:t>
          </w:r>
        </w:p>
        <w:p w14:paraId="26FA20A4" w14:textId="7A44A602" w:rsidR="002D5533" w:rsidRPr="000C5041" w:rsidRDefault="002D5533" w:rsidP="002D5533">
          <w:pPr>
            <w:spacing w:line="276" w:lineRule="auto"/>
            <w:rPr>
              <w:rFonts w:asciiTheme="majorHAnsi" w:hAnsiTheme="majorHAnsi" w:cstheme="majorHAnsi"/>
              <w:sz w:val="56"/>
              <w:szCs w:val="56"/>
            </w:rPr>
          </w:pPr>
          <w:r>
            <w:rPr>
              <w:rFonts w:asciiTheme="majorHAnsi" w:hAnsiTheme="majorHAnsi" w:cstheme="majorHAnsi"/>
              <w:sz w:val="56"/>
              <w:szCs w:val="56"/>
            </w:rPr>
            <w:t>[</w:t>
          </w:r>
          <w:r w:rsidR="00FD069A">
            <w:rPr>
              <w:rFonts w:asciiTheme="majorHAnsi" w:hAnsiTheme="majorHAnsi" w:cstheme="majorHAnsi"/>
              <w:sz w:val="56"/>
              <w:szCs w:val="56"/>
            </w:rPr>
            <w:t>Pasient Journal</w:t>
          </w:r>
          <w:r>
            <w:rPr>
              <w:rFonts w:asciiTheme="majorHAnsi" w:hAnsiTheme="majorHAnsi" w:cstheme="majorHAnsi"/>
              <w:sz w:val="56"/>
              <w:szCs w:val="56"/>
            </w:rPr>
            <w:t>]</w:t>
          </w:r>
        </w:p>
        <w:p w14:paraId="64C2EE8B" w14:textId="77777777" w:rsidR="002D5533" w:rsidRDefault="002D5533" w:rsidP="002D5533">
          <w:pPr>
            <w:spacing w:line="276" w:lineRule="auto"/>
            <w:rPr>
              <w:rFonts w:asciiTheme="majorHAnsi" w:hAnsiTheme="majorHAnsi" w:cstheme="majorHAnsi"/>
              <w:sz w:val="28"/>
              <w:szCs w:val="28"/>
            </w:rPr>
          </w:pPr>
          <w:r>
            <w:rPr>
              <w:rFonts w:asciiTheme="majorHAnsi" w:hAnsiTheme="majorHAnsi" w:cstheme="majorHAnsi"/>
              <w:sz w:val="28"/>
              <w:szCs w:val="28"/>
            </w:rPr>
            <w:t>[Undertittel]</w:t>
          </w:r>
        </w:p>
        <w:p w14:paraId="58FC2BD0" w14:textId="77777777" w:rsidR="002D5533" w:rsidRDefault="002D5533" w:rsidP="00AA11F7"/>
        <w:p w14:paraId="5D29A0F4" w14:textId="77777777" w:rsidR="002D5533" w:rsidRDefault="00000000" w:rsidP="00AA11F7">
          <w:pPr>
            <w:sectPr w:rsidR="002D5533" w:rsidSect="000062C3">
              <w:footerReference w:type="default" r:id="rId15"/>
              <w:pgSz w:w="11906" w:h="16838"/>
              <w:pgMar w:top="1270" w:right="1418" w:bottom="1134" w:left="1418" w:header="709" w:footer="567" w:gutter="0"/>
              <w:pgNumType w:start="0"/>
              <w:cols w:space="708"/>
              <w:titlePg/>
              <w:docGrid w:linePitch="360"/>
            </w:sectPr>
          </w:pPr>
        </w:p>
      </w:sdtContent>
    </w:sdt>
    <w:p w14:paraId="2C5C4308" w14:textId="77777777" w:rsidR="00770FDB" w:rsidRDefault="005F1CC9" w:rsidP="00220413">
      <w:pPr>
        <w:pStyle w:val="TOCHeading"/>
      </w:pPr>
      <w:r>
        <w:lastRenderedPageBreak/>
        <w:t>Innhol</w:t>
      </w:r>
      <w:r w:rsidR="00704B9A">
        <w:t>d</w:t>
      </w:r>
    </w:p>
    <w:sdt>
      <w:sdtPr>
        <w:rPr>
          <w:b w:val="0"/>
          <w:noProof w:val="0"/>
        </w:rPr>
        <w:id w:val="-1486775724"/>
        <w:docPartObj>
          <w:docPartGallery w:val="Table of Contents"/>
          <w:docPartUnique/>
        </w:docPartObj>
      </w:sdtPr>
      <w:sdtEndPr>
        <w:rPr>
          <w:bCs/>
        </w:rPr>
      </w:sdtEndPr>
      <w:sdtContent>
        <w:p w14:paraId="251FBD30" w14:textId="1010947E" w:rsidR="009D0D6C" w:rsidRDefault="004A5141">
          <w:pPr>
            <w:pStyle w:val="TOC1"/>
            <w:rPr>
              <w:rFonts w:eastAsiaTheme="minorEastAsia"/>
              <w:b w:val="0"/>
              <w:kern w:val="2"/>
              <w:sz w:val="24"/>
              <w:szCs w:val="24"/>
              <w:lang w:val="en-US"/>
              <w14:ligatures w14:val="standardContextual"/>
            </w:rPr>
          </w:pPr>
          <w:r>
            <w:fldChar w:fldCharType="begin"/>
          </w:r>
          <w:r>
            <w:instrText xml:space="preserve"> TOC \o "1-3" \h \z \u </w:instrText>
          </w:r>
          <w:r>
            <w:fldChar w:fldCharType="separate"/>
          </w:r>
          <w:hyperlink w:anchor="_Toc242708852" w:history="1">
            <w:r w:rsidR="009D0D6C" w:rsidRPr="00F30E46">
              <w:rPr>
                <w:rStyle w:val="Hyperlink"/>
              </w:rPr>
              <w:t>1 Innledning</w:t>
            </w:r>
            <w:r w:rsidR="009D0D6C">
              <w:rPr>
                <w:webHidden/>
              </w:rPr>
              <w:tab/>
            </w:r>
            <w:r w:rsidR="009D0D6C">
              <w:rPr>
                <w:webHidden/>
              </w:rPr>
              <w:fldChar w:fldCharType="begin"/>
            </w:r>
            <w:r w:rsidR="009D0D6C">
              <w:rPr>
                <w:webHidden/>
              </w:rPr>
              <w:instrText xml:space="preserve"> PAGEREF _Toc242708852 \h </w:instrText>
            </w:r>
            <w:r w:rsidR="009D0D6C">
              <w:rPr>
                <w:webHidden/>
              </w:rPr>
            </w:r>
            <w:r w:rsidR="009D0D6C">
              <w:rPr>
                <w:webHidden/>
              </w:rPr>
              <w:fldChar w:fldCharType="separate"/>
            </w:r>
            <w:r w:rsidR="009D0D6C">
              <w:rPr>
                <w:webHidden/>
              </w:rPr>
              <w:t>3</w:t>
            </w:r>
            <w:r w:rsidR="009D0D6C">
              <w:rPr>
                <w:webHidden/>
              </w:rPr>
              <w:fldChar w:fldCharType="end"/>
            </w:r>
          </w:hyperlink>
        </w:p>
        <w:p w14:paraId="4DA99242" w14:textId="6AFBA92C" w:rsidR="009D0D6C" w:rsidRDefault="009D0D6C">
          <w:pPr>
            <w:pStyle w:val="TOC2"/>
            <w:rPr>
              <w:rFonts w:eastAsiaTheme="minorEastAsia"/>
              <w:noProof/>
              <w:kern w:val="2"/>
              <w:sz w:val="24"/>
              <w:szCs w:val="24"/>
              <w:lang w:val="en-US"/>
              <w14:ligatures w14:val="standardContextual"/>
            </w:rPr>
          </w:pPr>
          <w:hyperlink w:anchor="_Toc242708853" w:history="1">
            <w:r w:rsidRPr="00F30E46">
              <w:rPr>
                <w:rStyle w:val="Hyperlink"/>
                <w:noProof/>
              </w:rPr>
              <w:t>Innhold og struktur</w:t>
            </w:r>
            <w:r>
              <w:rPr>
                <w:noProof/>
                <w:webHidden/>
              </w:rPr>
              <w:tab/>
            </w:r>
            <w:r>
              <w:rPr>
                <w:noProof/>
                <w:webHidden/>
              </w:rPr>
              <w:fldChar w:fldCharType="begin"/>
            </w:r>
            <w:r>
              <w:rPr>
                <w:noProof/>
                <w:webHidden/>
              </w:rPr>
              <w:instrText xml:space="preserve"> PAGEREF _Toc242708853 \h </w:instrText>
            </w:r>
            <w:r>
              <w:rPr>
                <w:noProof/>
                <w:webHidden/>
              </w:rPr>
            </w:r>
            <w:r>
              <w:rPr>
                <w:noProof/>
                <w:webHidden/>
              </w:rPr>
              <w:fldChar w:fldCharType="separate"/>
            </w:r>
            <w:r>
              <w:rPr>
                <w:noProof/>
                <w:webHidden/>
              </w:rPr>
              <w:t>4</w:t>
            </w:r>
            <w:r>
              <w:rPr>
                <w:noProof/>
                <w:webHidden/>
              </w:rPr>
              <w:fldChar w:fldCharType="end"/>
            </w:r>
          </w:hyperlink>
        </w:p>
        <w:p w14:paraId="7D5CD42D" w14:textId="384AB85C" w:rsidR="009D0D6C" w:rsidRDefault="009D0D6C">
          <w:pPr>
            <w:pStyle w:val="TOC1"/>
            <w:rPr>
              <w:rFonts w:eastAsiaTheme="minorEastAsia"/>
              <w:b w:val="0"/>
              <w:kern w:val="2"/>
              <w:sz w:val="24"/>
              <w:szCs w:val="24"/>
              <w:lang w:val="en-US"/>
              <w14:ligatures w14:val="standardContextual"/>
            </w:rPr>
          </w:pPr>
          <w:hyperlink w:anchor="_Toc242708854" w:history="1">
            <w:r w:rsidRPr="00F30E46">
              <w:rPr>
                <w:rStyle w:val="Hyperlink"/>
              </w:rPr>
              <w:t>2 Problemstilling og krav</w:t>
            </w:r>
            <w:r>
              <w:rPr>
                <w:webHidden/>
              </w:rPr>
              <w:tab/>
            </w:r>
            <w:r>
              <w:rPr>
                <w:webHidden/>
              </w:rPr>
              <w:fldChar w:fldCharType="begin"/>
            </w:r>
            <w:r>
              <w:rPr>
                <w:webHidden/>
              </w:rPr>
              <w:instrText xml:space="preserve"> PAGEREF _Toc242708854 \h </w:instrText>
            </w:r>
            <w:r>
              <w:rPr>
                <w:webHidden/>
              </w:rPr>
            </w:r>
            <w:r>
              <w:rPr>
                <w:webHidden/>
              </w:rPr>
              <w:fldChar w:fldCharType="separate"/>
            </w:r>
            <w:r>
              <w:rPr>
                <w:webHidden/>
              </w:rPr>
              <w:t>5</w:t>
            </w:r>
            <w:r>
              <w:rPr>
                <w:webHidden/>
              </w:rPr>
              <w:fldChar w:fldCharType="end"/>
            </w:r>
          </w:hyperlink>
        </w:p>
        <w:p w14:paraId="6D44B942" w14:textId="0C5EAC2E" w:rsidR="009D0D6C" w:rsidRDefault="009D0D6C">
          <w:pPr>
            <w:pStyle w:val="TOC2"/>
            <w:rPr>
              <w:rFonts w:eastAsiaTheme="minorEastAsia"/>
              <w:noProof/>
              <w:kern w:val="2"/>
              <w:sz w:val="24"/>
              <w:szCs w:val="24"/>
              <w:lang w:val="en-US"/>
              <w14:ligatures w14:val="standardContextual"/>
            </w:rPr>
          </w:pPr>
          <w:hyperlink w:anchor="_Toc242708855" w:history="1">
            <w:r w:rsidRPr="00F30E46">
              <w:rPr>
                <w:rStyle w:val="Hyperlink"/>
                <w:noProof/>
              </w:rPr>
              <w:t>Interessenter og brukerroller</w:t>
            </w:r>
            <w:r>
              <w:rPr>
                <w:noProof/>
                <w:webHidden/>
              </w:rPr>
              <w:tab/>
            </w:r>
            <w:r>
              <w:rPr>
                <w:noProof/>
                <w:webHidden/>
              </w:rPr>
              <w:fldChar w:fldCharType="begin"/>
            </w:r>
            <w:r>
              <w:rPr>
                <w:noProof/>
                <w:webHidden/>
              </w:rPr>
              <w:instrText xml:space="preserve"> PAGEREF _Toc242708855 \h </w:instrText>
            </w:r>
            <w:r>
              <w:rPr>
                <w:noProof/>
                <w:webHidden/>
              </w:rPr>
            </w:r>
            <w:r>
              <w:rPr>
                <w:noProof/>
                <w:webHidden/>
              </w:rPr>
              <w:fldChar w:fldCharType="separate"/>
            </w:r>
            <w:r>
              <w:rPr>
                <w:noProof/>
                <w:webHidden/>
              </w:rPr>
              <w:t>5</w:t>
            </w:r>
            <w:r>
              <w:rPr>
                <w:noProof/>
                <w:webHidden/>
              </w:rPr>
              <w:fldChar w:fldCharType="end"/>
            </w:r>
          </w:hyperlink>
        </w:p>
        <w:p w14:paraId="0083FD03" w14:textId="48D12A15" w:rsidR="009D0D6C" w:rsidRDefault="009D0D6C">
          <w:pPr>
            <w:pStyle w:val="TOC1"/>
            <w:rPr>
              <w:rFonts w:eastAsiaTheme="minorEastAsia"/>
              <w:b w:val="0"/>
              <w:kern w:val="2"/>
              <w:sz w:val="24"/>
              <w:szCs w:val="24"/>
              <w:lang w:val="en-US"/>
              <w14:ligatures w14:val="standardContextual"/>
            </w:rPr>
          </w:pPr>
          <w:hyperlink w:anchor="_Toc242708856" w:history="1">
            <w:r w:rsidRPr="00F30E46">
              <w:rPr>
                <w:rStyle w:val="Hyperlink"/>
              </w:rPr>
              <w:t>3 Funksjonalitet etter møte med oppdragsgiver</w:t>
            </w:r>
            <w:r>
              <w:rPr>
                <w:webHidden/>
              </w:rPr>
              <w:tab/>
            </w:r>
            <w:r>
              <w:rPr>
                <w:webHidden/>
              </w:rPr>
              <w:fldChar w:fldCharType="begin"/>
            </w:r>
            <w:r>
              <w:rPr>
                <w:webHidden/>
              </w:rPr>
              <w:instrText xml:space="preserve"> PAGEREF _Toc242708856 \h </w:instrText>
            </w:r>
            <w:r>
              <w:rPr>
                <w:webHidden/>
              </w:rPr>
            </w:r>
            <w:r>
              <w:rPr>
                <w:webHidden/>
              </w:rPr>
              <w:fldChar w:fldCharType="separate"/>
            </w:r>
            <w:r>
              <w:rPr>
                <w:webHidden/>
              </w:rPr>
              <w:t>6</w:t>
            </w:r>
            <w:r>
              <w:rPr>
                <w:webHidden/>
              </w:rPr>
              <w:fldChar w:fldCharType="end"/>
            </w:r>
          </w:hyperlink>
        </w:p>
        <w:p w14:paraId="628DFC15" w14:textId="40A7EBE0" w:rsidR="009D0D6C" w:rsidRDefault="009D0D6C">
          <w:pPr>
            <w:pStyle w:val="TOC2"/>
            <w:rPr>
              <w:rFonts w:eastAsiaTheme="minorEastAsia"/>
              <w:noProof/>
              <w:kern w:val="2"/>
              <w:sz w:val="24"/>
              <w:szCs w:val="24"/>
              <w:lang w:val="en-US"/>
              <w14:ligatures w14:val="standardContextual"/>
            </w:rPr>
          </w:pPr>
          <w:hyperlink w:anchor="_Toc242708857" w:history="1">
            <w:r w:rsidRPr="00F30E46">
              <w:rPr>
                <w:rStyle w:val="Hyperlink"/>
                <w:noProof/>
              </w:rPr>
              <w:t>3.1 Pasient</w:t>
            </w:r>
            <w:r>
              <w:rPr>
                <w:noProof/>
                <w:webHidden/>
              </w:rPr>
              <w:tab/>
            </w:r>
            <w:r>
              <w:rPr>
                <w:noProof/>
                <w:webHidden/>
              </w:rPr>
              <w:fldChar w:fldCharType="begin"/>
            </w:r>
            <w:r>
              <w:rPr>
                <w:noProof/>
                <w:webHidden/>
              </w:rPr>
              <w:instrText xml:space="preserve"> PAGEREF _Toc242708857 \h </w:instrText>
            </w:r>
            <w:r>
              <w:rPr>
                <w:noProof/>
                <w:webHidden/>
              </w:rPr>
            </w:r>
            <w:r>
              <w:rPr>
                <w:noProof/>
                <w:webHidden/>
              </w:rPr>
              <w:fldChar w:fldCharType="separate"/>
            </w:r>
            <w:r>
              <w:rPr>
                <w:noProof/>
                <w:webHidden/>
              </w:rPr>
              <w:t>6</w:t>
            </w:r>
            <w:r>
              <w:rPr>
                <w:noProof/>
                <w:webHidden/>
              </w:rPr>
              <w:fldChar w:fldCharType="end"/>
            </w:r>
          </w:hyperlink>
        </w:p>
        <w:p w14:paraId="7C0CA0F8" w14:textId="6EB1E297" w:rsidR="009D0D6C" w:rsidRDefault="009D0D6C">
          <w:pPr>
            <w:pStyle w:val="TOC2"/>
            <w:rPr>
              <w:rFonts w:eastAsiaTheme="minorEastAsia"/>
              <w:noProof/>
              <w:kern w:val="2"/>
              <w:sz w:val="24"/>
              <w:szCs w:val="24"/>
              <w:lang w:val="en-US"/>
              <w14:ligatures w14:val="standardContextual"/>
            </w:rPr>
          </w:pPr>
          <w:hyperlink w:anchor="_Toc242708858" w:history="1">
            <w:r w:rsidRPr="00F30E46">
              <w:rPr>
                <w:rStyle w:val="Hyperlink"/>
                <w:noProof/>
              </w:rPr>
              <w:t>3.2 Lege</w:t>
            </w:r>
            <w:r>
              <w:rPr>
                <w:noProof/>
                <w:webHidden/>
              </w:rPr>
              <w:tab/>
            </w:r>
            <w:r>
              <w:rPr>
                <w:noProof/>
                <w:webHidden/>
              </w:rPr>
              <w:fldChar w:fldCharType="begin"/>
            </w:r>
            <w:r>
              <w:rPr>
                <w:noProof/>
                <w:webHidden/>
              </w:rPr>
              <w:instrText xml:space="preserve"> PAGEREF _Toc242708858 \h </w:instrText>
            </w:r>
            <w:r>
              <w:rPr>
                <w:noProof/>
                <w:webHidden/>
              </w:rPr>
            </w:r>
            <w:r>
              <w:rPr>
                <w:noProof/>
                <w:webHidden/>
              </w:rPr>
              <w:fldChar w:fldCharType="separate"/>
            </w:r>
            <w:r>
              <w:rPr>
                <w:noProof/>
                <w:webHidden/>
              </w:rPr>
              <w:t>6</w:t>
            </w:r>
            <w:r>
              <w:rPr>
                <w:noProof/>
                <w:webHidden/>
              </w:rPr>
              <w:fldChar w:fldCharType="end"/>
            </w:r>
          </w:hyperlink>
        </w:p>
        <w:p w14:paraId="0B88529E" w14:textId="1CC41C44" w:rsidR="009D0D6C" w:rsidRDefault="009D0D6C">
          <w:pPr>
            <w:pStyle w:val="TOC2"/>
            <w:rPr>
              <w:rFonts w:eastAsiaTheme="minorEastAsia"/>
              <w:noProof/>
              <w:kern w:val="2"/>
              <w:sz w:val="24"/>
              <w:szCs w:val="24"/>
              <w:lang w:val="en-US"/>
              <w14:ligatures w14:val="standardContextual"/>
            </w:rPr>
          </w:pPr>
          <w:hyperlink w:anchor="_Toc242708859" w:history="1">
            <w:r w:rsidRPr="00F30E46">
              <w:rPr>
                <w:rStyle w:val="Hyperlink"/>
                <w:noProof/>
              </w:rPr>
              <w:t>3.3 Administrator</w:t>
            </w:r>
            <w:r>
              <w:rPr>
                <w:noProof/>
                <w:webHidden/>
              </w:rPr>
              <w:tab/>
            </w:r>
            <w:r>
              <w:rPr>
                <w:noProof/>
                <w:webHidden/>
              </w:rPr>
              <w:fldChar w:fldCharType="begin"/>
            </w:r>
            <w:r>
              <w:rPr>
                <w:noProof/>
                <w:webHidden/>
              </w:rPr>
              <w:instrText xml:space="preserve"> PAGEREF _Toc242708859 \h </w:instrText>
            </w:r>
            <w:r>
              <w:rPr>
                <w:noProof/>
                <w:webHidden/>
              </w:rPr>
            </w:r>
            <w:r>
              <w:rPr>
                <w:noProof/>
                <w:webHidden/>
              </w:rPr>
              <w:fldChar w:fldCharType="separate"/>
            </w:r>
            <w:r>
              <w:rPr>
                <w:noProof/>
                <w:webHidden/>
              </w:rPr>
              <w:t>6</w:t>
            </w:r>
            <w:r>
              <w:rPr>
                <w:noProof/>
                <w:webHidden/>
              </w:rPr>
              <w:fldChar w:fldCharType="end"/>
            </w:r>
          </w:hyperlink>
        </w:p>
        <w:p w14:paraId="07D62914" w14:textId="1B0224F6" w:rsidR="009D0D6C" w:rsidRDefault="009D0D6C">
          <w:pPr>
            <w:pStyle w:val="TOC1"/>
            <w:rPr>
              <w:rFonts w:eastAsiaTheme="minorEastAsia"/>
              <w:b w:val="0"/>
              <w:kern w:val="2"/>
              <w:sz w:val="24"/>
              <w:szCs w:val="24"/>
              <w:lang w:val="en-US"/>
              <w14:ligatures w14:val="standardContextual"/>
            </w:rPr>
          </w:pPr>
          <w:hyperlink w:anchor="_Toc242708860" w:history="1">
            <w:r w:rsidRPr="00F30E46">
              <w:rPr>
                <w:rStyle w:val="Hyperlink"/>
              </w:rPr>
              <w:t>4 Funksjonelle/Ikkefunksjonelle krav med foreslåtte brukerhistorier</w:t>
            </w:r>
            <w:r>
              <w:rPr>
                <w:webHidden/>
              </w:rPr>
              <w:tab/>
            </w:r>
            <w:r>
              <w:rPr>
                <w:webHidden/>
              </w:rPr>
              <w:fldChar w:fldCharType="begin"/>
            </w:r>
            <w:r>
              <w:rPr>
                <w:webHidden/>
              </w:rPr>
              <w:instrText xml:space="preserve"> PAGEREF _Toc242708860 \h </w:instrText>
            </w:r>
            <w:r>
              <w:rPr>
                <w:webHidden/>
              </w:rPr>
            </w:r>
            <w:r>
              <w:rPr>
                <w:webHidden/>
              </w:rPr>
              <w:fldChar w:fldCharType="separate"/>
            </w:r>
            <w:r>
              <w:rPr>
                <w:webHidden/>
              </w:rPr>
              <w:t>7</w:t>
            </w:r>
            <w:r>
              <w:rPr>
                <w:webHidden/>
              </w:rPr>
              <w:fldChar w:fldCharType="end"/>
            </w:r>
          </w:hyperlink>
        </w:p>
        <w:p w14:paraId="3DF2A827" w14:textId="0173EEBC" w:rsidR="009D0D6C" w:rsidRDefault="009D0D6C">
          <w:pPr>
            <w:pStyle w:val="TOC1"/>
            <w:rPr>
              <w:rFonts w:eastAsiaTheme="minorEastAsia"/>
              <w:b w:val="0"/>
              <w:kern w:val="2"/>
              <w:sz w:val="24"/>
              <w:szCs w:val="24"/>
              <w:lang w:val="en-US"/>
              <w14:ligatures w14:val="standardContextual"/>
            </w:rPr>
          </w:pPr>
          <w:hyperlink w:anchor="_Toc242708861" w:history="1">
            <w:r w:rsidRPr="00F30E46">
              <w:rPr>
                <w:rStyle w:val="Hyperlink"/>
              </w:rPr>
              <w:t>5 Ikke funksjonelle krav</w:t>
            </w:r>
            <w:r>
              <w:rPr>
                <w:webHidden/>
              </w:rPr>
              <w:tab/>
            </w:r>
            <w:r>
              <w:rPr>
                <w:webHidden/>
              </w:rPr>
              <w:fldChar w:fldCharType="begin"/>
            </w:r>
            <w:r>
              <w:rPr>
                <w:webHidden/>
              </w:rPr>
              <w:instrText xml:space="preserve"> PAGEREF _Toc242708861 \h </w:instrText>
            </w:r>
            <w:r>
              <w:rPr>
                <w:webHidden/>
              </w:rPr>
            </w:r>
            <w:r>
              <w:rPr>
                <w:webHidden/>
              </w:rPr>
              <w:fldChar w:fldCharType="separate"/>
            </w:r>
            <w:r>
              <w:rPr>
                <w:webHidden/>
              </w:rPr>
              <w:t>9</w:t>
            </w:r>
            <w:r>
              <w:rPr>
                <w:webHidden/>
              </w:rPr>
              <w:fldChar w:fldCharType="end"/>
            </w:r>
          </w:hyperlink>
        </w:p>
        <w:p w14:paraId="2129A960" w14:textId="54AE9790" w:rsidR="009D0D6C" w:rsidRDefault="009D0D6C">
          <w:pPr>
            <w:pStyle w:val="TOC3"/>
            <w:tabs>
              <w:tab w:val="right" w:pos="9060"/>
            </w:tabs>
            <w:rPr>
              <w:rFonts w:eastAsiaTheme="minorEastAsia"/>
              <w:noProof/>
              <w:kern w:val="2"/>
              <w:sz w:val="24"/>
              <w:szCs w:val="24"/>
              <w:lang w:val="en-US"/>
              <w14:ligatures w14:val="standardContextual"/>
            </w:rPr>
          </w:pPr>
          <w:hyperlink w:anchor="_Toc242708862" w:history="1">
            <w:r w:rsidRPr="00F30E46">
              <w:rPr>
                <w:rStyle w:val="Hyperlink"/>
                <w:noProof/>
              </w:rPr>
              <w:t>Overskrift 3</w:t>
            </w:r>
            <w:r>
              <w:rPr>
                <w:noProof/>
                <w:webHidden/>
              </w:rPr>
              <w:tab/>
            </w:r>
            <w:r>
              <w:rPr>
                <w:noProof/>
                <w:webHidden/>
              </w:rPr>
              <w:fldChar w:fldCharType="begin"/>
            </w:r>
            <w:r>
              <w:rPr>
                <w:noProof/>
                <w:webHidden/>
              </w:rPr>
              <w:instrText xml:space="preserve"> PAGEREF _Toc242708862 \h </w:instrText>
            </w:r>
            <w:r>
              <w:rPr>
                <w:noProof/>
                <w:webHidden/>
              </w:rPr>
            </w:r>
            <w:r>
              <w:rPr>
                <w:noProof/>
                <w:webHidden/>
              </w:rPr>
              <w:fldChar w:fldCharType="separate"/>
            </w:r>
            <w:r>
              <w:rPr>
                <w:noProof/>
                <w:webHidden/>
              </w:rPr>
              <w:t>9</w:t>
            </w:r>
            <w:r>
              <w:rPr>
                <w:noProof/>
                <w:webHidden/>
              </w:rPr>
              <w:fldChar w:fldCharType="end"/>
            </w:r>
          </w:hyperlink>
        </w:p>
        <w:p w14:paraId="56538D1C" w14:textId="1E94ED8D" w:rsidR="009D0D6C" w:rsidRDefault="009D0D6C">
          <w:pPr>
            <w:pStyle w:val="TOC1"/>
            <w:rPr>
              <w:rFonts w:eastAsiaTheme="minorEastAsia"/>
              <w:b w:val="0"/>
              <w:kern w:val="2"/>
              <w:sz w:val="24"/>
              <w:szCs w:val="24"/>
              <w:lang w:val="en-US"/>
              <w14:ligatures w14:val="standardContextual"/>
            </w:rPr>
          </w:pPr>
          <w:hyperlink w:anchor="_Toc242708863" w:history="1">
            <w:r w:rsidRPr="00F30E46">
              <w:rPr>
                <w:rStyle w:val="Hyperlink"/>
              </w:rPr>
              <w:t>6 Programmer</w:t>
            </w:r>
            <w:r>
              <w:rPr>
                <w:webHidden/>
              </w:rPr>
              <w:tab/>
            </w:r>
            <w:r>
              <w:rPr>
                <w:webHidden/>
              </w:rPr>
              <w:fldChar w:fldCharType="begin"/>
            </w:r>
            <w:r>
              <w:rPr>
                <w:webHidden/>
              </w:rPr>
              <w:instrText xml:space="preserve"> PAGEREF _Toc242708863 \h </w:instrText>
            </w:r>
            <w:r>
              <w:rPr>
                <w:webHidden/>
              </w:rPr>
            </w:r>
            <w:r>
              <w:rPr>
                <w:webHidden/>
              </w:rPr>
              <w:fldChar w:fldCharType="separate"/>
            </w:r>
            <w:r>
              <w:rPr>
                <w:webHidden/>
              </w:rPr>
              <w:t>10</w:t>
            </w:r>
            <w:r>
              <w:rPr>
                <w:webHidden/>
              </w:rPr>
              <w:fldChar w:fldCharType="end"/>
            </w:r>
          </w:hyperlink>
        </w:p>
        <w:p w14:paraId="5E593EB7" w14:textId="44524364" w:rsidR="009D0D6C" w:rsidRDefault="009D0D6C">
          <w:pPr>
            <w:pStyle w:val="TOC3"/>
            <w:tabs>
              <w:tab w:val="right" w:pos="9060"/>
            </w:tabs>
            <w:rPr>
              <w:rFonts w:eastAsiaTheme="minorEastAsia"/>
              <w:noProof/>
              <w:kern w:val="2"/>
              <w:sz w:val="24"/>
              <w:szCs w:val="24"/>
              <w:lang w:val="en-US"/>
              <w14:ligatures w14:val="standardContextual"/>
            </w:rPr>
          </w:pPr>
          <w:hyperlink w:anchor="_Toc242708864" w:history="1">
            <w:r w:rsidRPr="00F30E46">
              <w:rPr>
                <w:rStyle w:val="Hyperlink"/>
                <w:noProof/>
              </w:rPr>
              <w:t>HTML</w:t>
            </w:r>
            <w:r>
              <w:rPr>
                <w:noProof/>
                <w:webHidden/>
              </w:rPr>
              <w:tab/>
            </w:r>
            <w:r>
              <w:rPr>
                <w:noProof/>
                <w:webHidden/>
              </w:rPr>
              <w:fldChar w:fldCharType="begin"/>
            </w:r>
            <w:r>
              <w:rPr>
                <w:noProof/>
                <w:webHidden/>
              </w:rPr>
              <w:instrText xml:space="preserve"> PAGEREF _Toc242708864 \h </w:instrText>
            </w:r>
            <w:r>
              <w:rPr>
                <w:noProof/>
                <w:webHidden/>
              </w:rPr>
            </w:r>
            <w:r>
              <w:rPr>
                <w:noProof/>
                <w:webHidden/>
              </w:rPr>
              <w:fldChar w:fldCharType="separate"/>
            </w:r>
            <w:r>
              <w:rPr>
                <w:noProof/>
                <w:webHidden/>
              </w:rPr>
              <w:t>10</w:t>
            </w:r>
            <w:r>
              <w:rPr>
                <w:noProof/>
                <w:webHidden/>
              </w:rPr>
              <w:fldChar w:fldCharType="end"/>
            </w:r>
          </w:hyperlink>
        </w:p>
        <w:p w14:paraId="20C7E0A1" w14:textId="715DEF2C" w:rsidR="009D0D6C" w:rsidRDefault="009D0D6C">
          <w:pPr>
            <w:pStyle w:val="TOC3"/>
            <w:tabs>
              <w:tab w:val="right" w:pos="9060"/>
            </w:tabs>
            <w:rPr>
              <w:rFonts w:eastAsiaTheme="minorEastAsia"/>
              <w:noProof/>
              <w:kern w:val="2"/>
              <w:sz w:val="24"/>
              <w:szCs w:val="24"/>
              <w:lang w:val="en-US"/>
              <w14:ligatures w14:val="standardContextual"/>
            </w:rPr>
          </w:pPr>
          <w:hyperlink w:anchor="_Toc242708865" w:history="1">
            <w:r w:rsidRPr="00F30E46">
              <w:rPr>
                <w:rStyle w:val="Hyperlink"/>
                <w:noProof/>
              </w:rPr>
              <w:t>CSS</w:t>
            </w:r>
            <w:r>
              <w:rPr>
                <w:noProof/>
                <w:webHidden/>
              </w:rPr>
              <w:tab/>
            </w:r>
            <w:r>
              <w:rPr>
                <w:noProof/>
                <w:webHidden/>
              </w:rPr>
              <w:fldChar w:fldCharType="begin"/>
            </w:r>
            <w:r>
              <w:rPr>
                <w:noProof/>
                <w:webHidden/>
              </w:rPr>
              <w:instrText xml:space="preserve"> PAGEREF _Toc242708865 \h </w:instrText>
            </w:r>
            <w:r>
              <w:rPr>
                <w:noProof/>
                <w:webHidden/>
              </w:rPr>
            </w:r>
            <w:r>
              <w:rPr>
                <w:noProof/>
                <w:webHidden/>
              </w:rPr>
              <w:fldChar w:fldCharType="separate"/>
            </w:r>
            <w:r>
              <w:rPr>
                <w:noProof/>
                <w:webHidden/>
              </w:rPr>
              <w:t>10</w:t>
            </w:r>
            <w:r>
              <w:rPr>
                <w:noProof/>
                <w:webHidden/>
              </w:rPr>
              <w:fldChar w:fldCharType="end"/>
            </w:r>
          </w:hyperlink>
        </w:p>
        <w:p w14:paraId="2F01346A" w14:textId="0512F7EA" w:rsidR="009D0D6C" w:rsidRDefault="009D0D6C">
          <w:pPr>
            <w:pStyle w:val="TOC3"/>
            <w:tabs>
              <w:tab w:val="right" w:pos="9060"/>
            </w:tabs>
            <w:rPr>
              <w:rFonts w:eastAsiaTheme="minorEastAsia"/>
              <w:noProof/>
              <w:kern w:val="2"/>
              <w:sz w:val="24"/>
              <w:szCs w:val="24"/>
              <w:lang w:val="en-US"/>
              <w14:ligatures w14:val="standardContextual"/>
            </w:rPr>
          </w:pPr>
          <w:hyperlink w:anchor="_Toc242708866" w:history="1">
            <w:r w:rsidRPr="00F30E46">
              <w:rPr>
                <w:rStyle w:val="Hyperlink"/>
                <w:noProof/>
              </w:rPr>
              <w:t>Typescript</w:t>
            </w:r>
            <w:r>
              <w:rPr>
                <w:noProof/>
                <w:webHidden/>
              </w:rPr>
              <w:tab/>
            </w:r>
            <w:r>
              <w:rPr>
                <w:noProof/>
                <w:webHidden/>
              </w:rPr>
              <w:fldChar w:fldCharType="begin"/>
            </w:r>
            <w:r>
              <w:rPr>
                <w:noProof/>
                <w:webHidden/>
              </w:rPr>
              <w:instrText xml:space="preserve"> PAGEREF _Toc242708866 \h </w:instrText>
            </w:r>
            <w:r>
              <w:rPr>
                <w:noProof/>
                <w:webHidden/>
              </w:rPr>
            </w:r>
            <w:r>
              <w:rPr>
                <w:noProof/>
                <w:webHidden/>
              </w:rPr>
              <w:fldChar w:fldCharType="separate"/>
            </w:r>
            <w:r>
              <w:rPr>
                <w:noProof/>
                <w:webHidden/>
              </w:rPr>
              <w:t>10</w:t>
            </w:r>
            <w:r>
              <w:rPr>
                <w:noProof/>
                <w:webHidden/>
              </w:rPr>
              <w:fldChar w:fldCharType="end"/>
            </w:r>
          </w:hyperlink>
        </w:p>
        <w:p w14:paraId="5C449BA0" w14:textId="590F9B5D" w:rsidR="009D0D6C" w:rsidRDefault="009D0D6C">
          <w:pPr>
            <w:pStyle w:val="TOC3"/>
            <w:tabs>
              <w:tab w:val="right" w:pos="9060"/>
            </w:tabs>
            <w:rPr>
              <w:rFonts w:eastAsiaTheme="minorEastAsia"/>
              <w:noProof/>
              <w:kern w:val="2"/>
              <w:sz w:val="24"/>
              <w:szCs w:val="24"/>
              <w:lang w:val="en-US"/>
              <w14:ligatures w14:val="standardContextual"/>
            </w:rPr>
          </w:pPr>
          <w:hyperlink w:anchor="_Toc242708867" w:history="1">
            <w:r w:rsidRPr="00F30E46">
              <w:rPr>
                <w:rStyle w:val="Hyperlink"/>
                <w:noProof/>
              </w:rPr>
              <w:t>PostgreSQL</w:t>
            </w:r>
            <w:r>
              <w:rPr>
                <w:noProof/>
                <w:webHidden/>
              </w:rPr>
              <w:tab/>
            </w:r>
            <w:r>
              <w:rPr>
                <w:noProof/>
                <w:webHidden/>
              </w:rPr>
              <w:fldChar w:fldCharType="begin"/>
            </w:r>
            <w:r>
              <w:rPr>
                <w:noProof/>
                <w:webHidden/>
              </w:rPr>
              <w:instrText xml:space="preserve"> PAGEREF _Toc242708867 \h </w:instrText>
            </w:r>
            <w:r>
              <w:rPr>
                <w:noProof/>
                <w:webHidden/>
              </w:rPr>
            </w:r>
            <w:r>
              <w:rPr>
                <w:noProof/>
                <w:webHidden/>
              </w:rPr>
              <w:fldChar w:fldCharType="separate"/>
            </w:r>
            <w:r>
              <w:rPr>
                <w:noProof/>
                <w:webHidden/>
              </w:rPr>
              <w:t>10</w:t>
            </w:r>
            <w:r>
              <w:rPr>
                <w:noProof/>
                <w:webHidden/>
              </w:rPr>
              <w:fldChar w:fldCharType="end"/>
            </w:r>
          </w:hyperlink>
        </w:p>
        <w:p w14:paraId="4F133027" w14:textId="05C45F88" w:rsidR="009D0D6C" w:rsidRDefault="009D0D6C">
          <w:pPr>
            <w:pStyle w:val="TOC3"/>
            <w:tabs>
              <w:tab w:val="right" w:pos="9060"/>
            </w:tabs>
            <w:rPr>
              <w:rFonts w:eastAsiaTheme="minorEastAsia"/>
              <w:noProof/>
              <w:kern w:val="2"/>
              <w:sz w:val="24"/>
              <w:szCs w:val="24"/>
              <w:lang w:val="en-US"/>
              <w14:ligatures w14:val="standardContextual"/>
            </w:rPr>
          </w:pPr>
          <w:hyperlink w:anchor="_Toc242708868" w:history="1">
            <w:r w:rsidRPr="00F30E46">
              <w:rPr>
                <w:rStyle w:val="Hyperlink"/>
                <w:noProof/>
              </w:rPr>
              <w:t>React vite</w:t>
            </w:r>
            <w:r>
              <w:rPr>
                <w:noProof/>
                <w:webHidden/>
              </w:rPr>
              <w:tab/>
            </w:r>
            <w:r>
              <w:rPr>
                <w:noProof/>
                <w:webHidden/>
              </w:rPr>
              <w:fldChar w:fldCharType="begin"/>
            </w:r>
            <w:r>
              <w:rPr>
                <w:noProof/>
                <w:webHidden/>
              </w:rPr>
              <w:instrText xml:space="preserve"> PAGEREF _Toc242708868 \h </w:instrText>
            </w:r>
            <w:r>
              <w:rPr>
                <w:noProof/>
                <w:webHidden/>
              </w:rPr>
            </w:r>
            <w:r>
              <w:rPr>
                <w:noProof/>
                <w:webHidden/>
              </w:rPr>
              <w:fldChar w:fldCharType="separate"/>
            </w:r>
            <w:r>
              <w:rPr>
                <w:noProof/>
                <w:webHidden/>
              </w:rPr>
              <w:t>10</w:t>
            </w:r>
            <w:r>
              <w:rPr>
                <w:noProof/>
                <w:webHidden/>
              </w:rPr>
              <w:fldChar w:fldCharType="end"/>
            </w:r>
          </w:hyperlink>
        </w:p>
        <w:p w14:paraId="2E2B18A4" w14:textId="44090D6B" w:rsidR="009D0D6C" w:rsidRDefault="009D0D6C">
          <w:pPr>
            <w:pStyle w:val="TOC3"/>
            <w:tabs>
              <w:tab w:val="right" w:pos="9060"/>
            </w:tabs>
            <w:rPr>
              <w:rFonts w:eastAsiaTheme="minorEastAsia"/>
              <w:noProof/>
              <w:kern w:val="2"/>
              <w:sz w:val="24"/>
              <w:szCs w:val="24"/>
              <w:lang w:val="en-US"/>
              <w14:ligatures w14:val="standardContextual"/>
            </w:rPr>
          </w:pPr>
          <w:hyperlink w:anchor="_Toc242708869" w:history="1">
            <w:r w:rsidRPr="00F30E46">
              <w:rPr>
                <w:rStyle w:val="Hyperlink"/>
                <w:noProof/>
              </w:rPr>
              <w:t>Node.js</w:t>
            </w:r>
            <w:r>
              <w:rPr>
                <w:noProof/>
                <w:webHidden/>
              </w:rPr>
              <w:tab/>
            </w:r>
            <w:r>
              <w:rPr>
                <w:noProof/>
                <w:webHidden/>
              </w:rPr>
              <w:fldChar w:fldCharType="begin"/>
            </w:r>
            <w:r>
              <w:rPr>
                <w:noProof/>
                <w:webHidden/>
              </w:rPr>
              <w:instrText xml:space="preserve"> PAGEREF _Toc242708869 \h </w:instrText>
            </w:r>
            <w:r>
              <w:rPr>
                <w:noProof/>
                <w:webHidden/>
              </w:rPr>
            </w:r>
            <w:r>
              <w:rPr>
                <w:noProof/>
                <w:webHidden/>
              </w:rPr>
              <w:fldChar w:fldCharType="separate"/>
            </w:r>
            <w:r>
              <w:rPr>
                <w:noProof/>
                <w:webHidden/>
              </w:rPr>
              <w:t>10</w:t>
            </w:r>
            <w:r>
              <w:rPr>
                <w:noProof/>
                <w:webHidden/>
              </w:rPr>
              <w:fldChar w:fldCharType="end"/>
            </w:r>
          </w:hyperlink>
        </w:p>
        <w:p w14:paraId="465D2890" w14:textId="089EE10C" w:rsidR="009D0D6C" w:rsidRDefault="009D0D6C">
          <w:pPr>
            <w:pStyle w:val="TOC3"/>
            <w:tabs>
              <w:tab w:val="right" w:pos="9060"/>
            </w:tabs>
            <w:rPr>
              <w:rFonts w:eastAsiaTheme="minorEastAsia"/>
              <w:noProof/>
              <w:kern w:val="2"/>
              <w:sz w:val="24"/>
              <w:szCs w:val="24"/>
              <w:lang w:val="en-US"/>
              <w14:ligatures w14:val="standardContextual"/>
            </w:rPr>
          </w:pPr>
          <w:hyperlink w:anchor="_Toc242708870" w:history="1">
            <w:r w:rsidRPr="00F30E46">
              <w:rPr>
                <w:rStyle w:val="Hyperlink"/>
                <w:noProof/>
              </w:rPr>
              <w:t>Express</w:t>
            </w:r>
            <w:r>
              <w:rPr>
                <w:noProof/>
                <w:webHidden/>
              </w:rPr>
              <w:tab/>
            </w:r>
            <w:r>
              <w:rPr>
                <w:noProof/>
                <w:webHidden/>
              </w:rPr>
              <w:fldChar w:fldCharType="begin"/>
            </w:r>
            <w:r>
              <w:rPr>
                <w:noProof/>
                <w:webHidden/>
              </w:rPr>
              <w:instrText xml:space="preserve"> PAGEREF _Toc242708870 \h </w:instrText>
            </w:r>
            <w:r>
              <w:rPr>
                <w:noProof/>
                <w:webHidden/>
              </w:rPr>
            </w:r>
            <w:r>
              <w:rPr>
                <w:noProof/>
                <w:webHidden/>
              </w:rPr>
              <w:fldChar w:fldCharType="separate"/>
            </w:r>
            <w:r>
              <w:rPr>
                <w:noProof/>
                <w:webHidden/>
              </w:rPr>
              <w:t>10</w:t>
            </w:r>
            <w:r>
              <w:rPr>
                <w:noProof/>
                <w:webHidden/>
              </w:rPr>
              <w:fldChar w:fldCharType="end"/>
            </w:r>
          </w:hyperlink>
        </w:p>
        <w:p w14:paraId="7EEA061C" w14:textId="04F8DCFF" w:rsidR="009D0D6C" w:rsidRDefault="009D0D6C">
          <w:pPr>
            <w:pStyle w:val="TOC3"/>
            <w:tabs>
              <w:tab w:val="right" w:pos="9060"/>
            </w:tabs>
            <w:rPr>
              <w:rFonts w:eastAsiaTheme="minorEastAsia"/>
              <w:noProof/>
              <w:kern w:val="2"/>
              <w:sz w:val="24"/>
              <w:szCs w:val="24"/>
              <w:lang w:val="en-US"/>
              <w14:ligatures w14:val="standardContextual"/>
            </w:rPr>
          </w:pPr>
          <w:hyperlink w:anchor="_Toc242708871" w:history="1">
            <w:r w:rsidRPr="00F30E46">
              <w:rPr>
                <w:rStyle w:val="Hyperlink"/>
                <w:noProof/>
              </w:rPr>
              <w:t>Rest API</w:t>
            </w:r>
            <w:r>
              <w:rPr>
                <w:noProof/>
                <w:webHidden/>
              </w:rPr>
              <w:tab/>
            </w:r>
            <w:r>
              <w:rPr>
                <w:noProof/>
                <w:webHidden/>
              </w:rPr>
              <w:fldChar w:fldCharType="begin"/>
            </w:r>
            <w:r>
              <w:rPr>
                <w:noProof/>
                <w:webHidden/>
              </w:rPr>
              <w:instrText xml:space="preserve"> PAGEREF _Toc242708871 \h </w:instrText>
            </w:r>
            <w:r>
              <w:rPr>
                <w:noProof/>
                <w:webHidden/>
              </w:rPr>
            </w:r>
            <w:r>
              <w:rPr>
                <w:noProof/>
                <w:webHidden/>
              </w:rPr>
              <w:fldChar w:fldCharType="separate"/>
            </w:r>
            <w:r>
              <w:rPr>
                <w:noProof/>
                <w:webHidden/>
              </w:rPr>
              <w:t>10</w:t>
            </w:r>
            <w:r>
              <w:rPr>
                <w:noProof/>
                <w:webHidden/>
              </w:rPr>
              <w:fldChar w:fldCharType="end"/>
            </w:r>
          </w:hyperlink>
        </w:p>
        <w:p w14:paraId="72F94C4A" w14:textId="52A6B67D" w:rsidR="009D0D6C" w:rsidRDefault="009D0D6C">
          <w:pPr>
            <w:pStyle w:val="TOC3"/>
            <w:tabs>
              <w:tab w:val="right" w:pos="9060"/>
            </w:tabs>
            <w:rPr>
              <w:rFonts w:eastAsiaTheme="minorEastAsia"/>
              <w:noProof/>
              <w:kern w:val="2"/>
              <w:sz w:val="24"/>
              <w:szCs w:val="24"/>
              <w:lang w:val="en-US"/>
              <w14:ligatures w14:val="standardContextual"/>
            </w:rPr>
          </w:pPr>
          <w:hyperlink w:anchor="_Toc242708872" w:history="1">
            <w:r w:rsidRPr="00F30E46">
              <w:rPr>
                <w:rStyle w:val="Hyperlink"/>
                <w:noProof/>
              </w:rPr>
              <w:t>Database</w:t>
            </w:r>
            <w:r>
              <w:rPr>
                <w:noProof/>
                <w:webHidden/>
              </w:rPr>
              <w:tab/>
            </w:r>
            <w:r>
              <w:rPr>
                <w:noProof/>
                <w:webHidden/>
              </w:rPr>
              <w:fldChar w:fldCharType="begin"/>
            </w:r>
            <w:r>
              <w:rPr>
                <w:noProof/>
                <w:webHidden/>
              </w:rPr>
              <w:instrText xml:space="preserve"> PAGEREF _Toc242708872 \h </w:instrText>
            </w:r>
            <w:r>
              <w:rPr>
                <w:noProof/>
                <w:webHidden/>
              </w:rPr>
            </w:r>
            <w:r>
              <w:rPr>
                <w:noProof/>
                <w:webHidden/>
              </w:rPr>
              <w:fldChar w:fldCharType="separate"/>
            </w:r>
            <w:r>
              <w:rPr>
                <w:noProof/>
                <w:webHidden/>
              </w:rPr>
              <w:t>10</w:t>
            </w:r>
            <w:r>
              <w:rPr>
                <w:noProof/>
                <w:webHidden/>
              </w:rPr>
              <w:fldChar w:fldCharType="end"/>
            </w:r>
          </w:hyperlink>
        </w:p>
        <w:p w14:paraId="60F0B748" w14:textId="6A7FFDF1" w:rsidR="009D0D6C" w:rsidRDefault="009D0D6C">
          <w:pPr>
            <w:pStyle w:val="TOC1"/>
            <w:rPr>
              <w:rFonts w:eastAsiaTheme="minorEastAsia"/>
              <w:b w:val="0"/>
              <w:kern w:val="2"/>
              <w:sz w:val="24"/>
              <w:szCs w:val="24"/>
              <w:lang w:val="en-US"/>
              <w14:ligatures w14:val="standardContextual"/>
            </w:rPr>
          </w:pPr>
          <w:hyperlink w:anchor="_Toc242708873" w:history="1">
            <w:r w:rsidRPr="00F30E46">
              <w:rPr>
                <w:rStyle w:val="Hyperlink"/>
              </w:rPr>
              <w:t>7 Gruppekontrakt</w:t>
            </w:r>
            <w:r>
              <w:rPr>
                <w:webHidden/>
              </w:rPr>
              <w:tab/>
            </w:r>
            <w:r>
              <w:rPr>
                <w:webHidden/>
              </w:rPr>
              <w:fldChar w:fldCharType="begin"/>
            </w:r>
            <w:r>
              <w:rPr>
                <w:webHidden/>
              </w:rPr>
              <w:instrText xml:space="preserve"> PAGEREF _Toc242708873 \h </w:instrText>
            </w:r>
            <w:r>
              <w:rPr>
                <w:webHidden/>
              </w:rPr>
            </w:r>
            <w:r>
              <w:rPr>
                <w:webHidden/>
              </w:rPr>
              <w:fldChar w:fldCharType="separate"/>
            </w:r>
            <w:r>
              <w:rPr>
                <w:webHidden/>
              </w:rPr>
              <w:t>11</w:t>
            </w:r>
            <w:r>
              <w:rPr>
                <w:webHidden/>
              </w:rPr>
              <w:fldChar w:fldCharType="end"/>
            </w:r>
          </w:hyperlink>
        </w:p>
        <w:p w14:paraId="0DB41D80" w14:textId="25E94809" w:rsidR="009D0D6C" w:rsidRDefault="009D0D6C">
          <w:pPr>
            <w:pStyle w:val="TOC3"/>
            <w:tabs>
              <w:tab w:val="right" w:pos="9060"/>
            </w:tabs>
            <w:rPr>
              <w:rFonts w:eastAsiaTheme="minorEastAsia"/>
              <w:noProof/>
              <w:kern w:val="2"/>
              <w:sz w:val="24"/>
              <w:szCs w:val="24"/>
              <w:lang w:val="en-US"/>
              <w14:ligatures w14:val="standardContextual"/>
            </w:rPr>
          </w:pPr>
          <w:hyperlink w:anchor="_Toc242708874" w:history="1">
            <w:r w:rsidRPr="00F30E46">
              <w:rPr>
                <w:rStyle w:val="Hyperlink"/>
                <w:noProof/>
              </w:rPr>
              <w:t>Møtereferat og agenda</w:t>
            </w:r>
            <w:r>
              <w:rPr>
                <w:noProof/>
                <w:webHidden/>
              </w:rPr>
              <w:tab/>
            </w:r>
            <w:r>
              <w:rPr>
                <w:noProof/>
                <w:webHidden/>
              </w:rPr>
              <w:fldChar w:fldCharType="begin"/>
            </w:r>
            <w:r>
              <w:rPr>
                <w:noProof/>
                <w:webHidden/>
              </w:rPr>
              <w:instrText xml:space="preserve"> PAGEREF _Toc242708874 \h </w:instrText>
            </w:r>
            <w:r>
              <w:rPr>
                <w:noProof/>
                <w:webHidden/>
              </w:rPr>
            </w:r>
            <w:r>
              <w:rPr>
                <w:noProof/>
                <w:webHidden/>
              </w:rPr>
              <w:fldChar w:fldCharType="separate"/>
            </w:r>
            <w:r>
              <w:rPr>
                <w:noProof/>
                <w:webHidden/>
              </w:rPr>
              <w:t>11</w:t>
            </w:r>
            <w:r>
              <w:rPr>
                <w:noProof/>
                <w:webHidden/>
              </w:rPr>
              <w:fldChar w:fldCharType="end"/>
            </w:r>
          </w:hyperlink>
        </w:p>
        <w:p w14:paraId="51DC70E5" w14:textId="40623B40" w:rsidR="009D0D6C" w:rsidRDefault="009D0D6C">
          <w:pPr>
            <w:pStyle w:val="TOC3"/>
            <w:tabs>
              <w:tab w:val="right" w:pos="9060"/>
            </w:tabs>
            <w:rPr>
              <w:rFonts w:eastAsiaTheme="minorEastAsia"/>
              <w:noProof/>
              <w:kern w:val="2"/>
              <w:sz w:val="24"/>
              <w:szCs w:val="24"/>
              <w:lang w:val="en-US"/>
              <w14:ligatures w14:val="standardContextual"/>
            </w:rPr>
          </w:pPr>
          <w:hyperlink w:anchor="_Toc242708875" w:history="1">
            <w:r w:rsidRPr="00F30E46">
              <w:rPr>
                <w:rStyle w:val="Hyperlink"/>
                <w:noProof/>
              </w:rPr>
              <w:t>Github</w:t>
            </w:r>
            <w:r>
              <w:rPr>
                <w:noProof/>
                <w:webHidden/>
              </w:rPr>
              <w:tab/>
            </w:r>
            <w:r>
              <w:rPr>
                <w:noProof/>
                <w:webHidden/>
              </w:rPr>
              <w:fldChar w:fldCharType="begin"/>
            </w:r>
            <w:r>
              <w:rPr>
                <w:noProof/>
                <w:webHidden/>
              </w:rPr>
              <w:instrText xml:space="preserve"> PAGEREF _Toc242708875 \h </w:instrText>
            </w:r>
            <w:r>
              <w:rPr>
                <w:noProof/>
                <w:webHidden/>
              </w:rPr>
            </w:r>
            <w:r>
              <w:rPr>
                <w:noProof/>
                <w:webHidden/>
              </w:rPr>
              <w:fldChar w:fldCharType="separate"/>
            </w:r>
            <w:r>
              <w:rPr>
                <w:noProof/>
                <w:webHidden/>
              </w:rPr>
              <w:t>11</w:t>
            </w:r>
            <w:r>
              <w:rPr>
                <w:noProof/>
                <w:webHidden/>
              </w:rPr>
              <w:fldChar w:fldCharType="end"/>
            </w:r>
          </w:hyperlink>
        </w:p>
        <w:p w14:paraId="10E3E047" w14:textId="5E81916E" w:rsidR="009D0D6C" w:rsidRDefault="009D0D6C">
          <w:pPr>
            <w:pStyle w:val="TOC1"/>
            <w:rPr>
              <w:rFonts w:eastAsiaTheme="minorEastAsia"/>
              <w:b w:val="0"/>
              <w:kern w:val="2"/>
              <w:sz w:val="24"/>
              <w:szCs w:val="24"/>
              <w:lang w:val="en-US"/>
              <w14:ligatures w14:val="standardContextual"/>
            </w:rPr>
          </w:pPr>
          <w:hyperlink w:anchor="_Toc242708876" w:history="1">
            <w:r w:rsidRPr="00F30E46">
              <w:rPr>
                <w:rStyle w:val="Hyperlink"/>
              </w:rPr>
              <w:t>8 Kildehenvisninger, sitering og litteraturliste</w:t>
            </w:r>
            <w:r>
              <w:rPr>
                <w:webHidden/>
              </w:rPr>
              <w:tab/>
            </w:r>
            <w:r>
              <w:rPr>
                <w:webHidden/>
              </w:rPr>
              <w:fldChar w:fldCharType="begin"/>
            </w:r>
            <w:r>
              <w:rPr>
                <w:webHidden/>
              </w:rPr>
              <w:instrText xml:space="preserve"> PAGEREF _Toc242708876 \h </w:instrText>
            </w:r>
            <w:r>
              <w:rPr>
                <w:webHidden/>
              </w:rPr>
            </w:r>
            <w:r>
              <w:rPr>
                <w:webHidden/>
              </w:rPr>
              <w:fldChar w:fldCharType="separate"/>
            </w:r>
            <w:r>
              <w:rPr>
                <w:webHidden/>
              </w:rPr>
              <w:t>12</w:t>
            </w:r>
            <w:r>
              <w:rPr>
                <w:webHidden/>
              </w:rPr>
              <w:fldChar w:fldCharType="end"/>
            </w:r>
          </w:hyperlink>
        </w:p>
        <w:p w14:paraId="111FCA87" w14:textId="5C782A47" w:rsidR="009D0D6C" w:rsidRDefault="009D0D6C">
          <w:pPr>
            <w:pStyle w:val="TOC3"/>
            <w:tabs>
              <w:tab w:val="right" w:pos="9060"/>
            </w:tabs>
            <w:rPr>
              <w:rFonts w:eastAsiaTheme="minorEastAsia"/>
              <w:noProof/>
              <w:kern w:val="2"/>
              <w:sz w:val="24"/>
              <w:szCs w:val="24"/>
              <w:lang w:val="en-US"/>
              <w14:ligatures w14:val="standardContextual"/>
            </w:rPr>
          </w:pPr>
          <w:hyperlink w:anchor="_Toc242708877" w:history="1">
            <w:r w:rsidRPr="00F30E46">
              <w:rPr>
                <w:rStyle w:val="Hyperlink"/>
                <w:noProof/>
              </w:rPr>
              <w:t>Kildekompasset</w:t>
            </w:r>
            <w:r>
              <w:rPr>
                <w:noProof/>
                <w:webHidden/>
              </w:rPr>
              <w:tab/>
            </w:r>
            <w:r>
              <w:rPr>
                <w:noProof/>
                <w:webHidden/>
              </w:rPr>
              <w:fldChar w:fldCharType="begin"/>
            </w:r>
            <w:r>
              <w:rPr>
                <w:noProof/>
                <w:webHidden/>
              </w:rPr>
              <w:instrText xml:space="preserve"> PAGEREF _Toc242708877 \h </w:instrText>
            </w:r>
            <w:r>
              <w:rPr>
                <w:noProof/>
                <w:webHidden/>
              </w:rPr>
            </w:r>
            <w:r>
              <w:rPr>
                <w:noProof/>
                <w:webHidden/>
              </w:rPr>
              <w:fldChar w:fldCharType="separate"/>
            </w:r>
            <w:r>
              <w:rPr>
                <w:noProof/>
                <w:webHidden/>
              </w:rPr>
              <w:t>12</w:t>
            </w:r>
            <w:r>
              <w:rPr>
                <w:noProof/>
                <w:webHidden/>
              </w:rPr>
              <w:fldChar w:fldCharType="end"/>
            </w:r>
          </w:hyperlink>
        </w:p>
        <w:p w14:paraId="0BA96281" w14:textId="197C1A29" w:rsidR="009D0D6C" w:rsidRDefault="009D0D6C">
          <w:pPr>
            <w:pStyle w:val="TOC3"/>
            <w:tabs>
              <w:tab w:val="right" w:pos="9060"/>
            </w:tabs>
            <w:rPr>
              <w:rFonts w:eastAsiaTheme="minorEastAsia"/>
              <w:noProof/>
              <w:kern w:val="2"/>
              <w:sz w:val="24"/>
              <w:szCs w:val="24"/>
              <w:lang w:val="en-US"/>
              <w14:ligatures w14:val="standardContextual"/>
            </w:rPr>
          </w:pPr>
          <w:hyperlink w:anchor="_Toc242708878" w:history="1">
            <w:r w:rsidRPr="00F30E46">
              <w:rPr>
                <w:rStyle w:val="Hyperlink"/>
                <w:noProof/>
              </w:rPr>
              <w:t>Henvisninger til KI</w:t>
            </w:r>
            <w:r>
              <w:rPr>
                <w:noProof/>
                <w:webHidden/>
              </w:rPr>
              <w:tab/>
            </w:r>
            <w:r>
              <w:rPr>
                <w:noProof/>
                <w:webHidden/>
              </w:rPr>
              <w:fldChar w:fldCharType="begin"/>
            </w:r>
            <w:r>
              <w:rPr>
                <w:noProof/>
                <w:webHidden/>
              </w:rPr>
              <w:instrText xml:space="preserve"> PAGEREF _Toc242708878 \h </w:instrText>
            </w:r>
            <w:r>
              <w:rPr>
                <w:noProof/>
                <w:webHidden/>
              </w:rPr>
            </w:r>
            <w:r>
              <w:rPr>
                <w:noProof/>
                <w:webHidden/>
              </w:rPr>
              <w:fldChar w:fldCharType="separate"/>
            </w:r>
            <w:r>
              <w:rPr>
                <w:noProof/>
                <w:webHidden/>
              </w:rPr>
              <w:t>12</w:t>
            </w:r>
            <w:r>
              <w:rPr>
                <w:noProof/>
                <w:webHidden/>
              </w:rPr>
              <w:fldChar w:fldCharType="end"/>
            </w:r>
          </w:hyperlink>
        </w:p>
        <w:p w14:paraId="7C34B0F2" w14:textId="46385E14" w:rsidR="009D0D6C" w:rsidRDefault="009D0D6C">
          <w:pPr>
            <w:pStyle w:val="TOC1"/>
            <w:rPr>
              <w:rFonts w:eastAsiaTheme="minorEastAsia"/>
              <w:b w:val="0"/>
              <w:kern w:val="2"/>
              <w:sz w:val="24"/>
              <w:szCs w:val="24"/>
              <w:lang w:val="en-US"/>
              <w14:ligatures w14:val="standardContextual"/>
            </w:rPr>
          </w:pPr>
          <w:hyperlink w:anchor="_Toc242708879" w:history="1">
            <w:r w:rsidRPr="00F30E46">
              <w:rPr>
                <w:rStyle w:val="Hyperlink"/>
              </w:rPr>
              <w:t>9 Etiske retningslinjer for skriftlige studentoppgaver</w:t>
            </w:r>
            <w:r>
              <w:rPr>
                <w:webHidden/>
              </w:rPr>
              <w:tab/>
            </w:r>
            <w:r>
              <w:rPr>
                <w:webHidden/>
              </w:rPr>
              <w:fldChar w:fldCharType="begin"/>
            </w:r>
            <w:r>
              <w:rPr>
                <w:webHidden/>
              </w:rPr>
              <w:instrText xml:space="preserve"> PAGEREF _Toc242708879 \h </w:instrText>
            </w:r>
            <w:r>
              <w:rPr>
                <w:webHidden/>
              </w:rPr>
            </w:r>
            <w:r>
              <w:rPr>
                <w:webHidden/>
              </w:rPr>
              <w:fldChar w:fldCharType="separate"/>
            </w:r>
            <w:r>
              <w:rPr>
                <w:webHidden/>
              </w:rPr>
              <w:t>13</w:t>
            </w:r>
            <w:r>
              <w:rPr>
                <w:webHidden/>
              </w:rPr>
              <w:fldChar w:fldCharType="end"/>
            </w:r>
          </w:hyperlink>
        </w:p>
        <w:p w14:paraId="0C753C10" w14:textId="2B65C3D8" w:rsidR="009D0D6C" w:rsidRDefault="009D0D6C">
          <w:pPr>
            <w:pStyle w:val="TOC2"/>
            <w:rPr>
              <w:rFonts w:eastAsiaTheme="minorEastAsia"/>
              <w:noProof/>
              <w:kern w:val="2"/>
              <w:sz w:val="24"/>
              <w:szCs w:val="24"/>
              <w:lang w:val="en-US"/>
              <w14:ligatures w14:val="standardContextual"/>
            </w:rPr>
          </w:pPr>
          <w:hyperlink w:anchor="_Toc242708880" w:history="1">
            <w:r w:rsidRPr="00F30E46">
              <w:rPr>
                <w:rStyle w:val="Hyperlink"/>
                <w:noProof/>
              </w:rPr>
              <w:t>Anonymisering av data</w:t>
            </w:r>
            <w:r>
              <w:rPr>
                <w:noProof/>
                <w:webHidden/>
              </w:rPr>
              <w:tab/>
            </w:r>
            <w:r>
              <w:rPr>
                <w:noProof/>
                <w:webHidden/>
              </w:rPr>
              <w:fldChar w:fldCharType="begin"/>
            </w:r>
            <w:r>
              <w:rPr>
                <w:noProof/>
                <w:webHidden/>
              </w:rPr>
              <w:instrText xml:space="preserve"> PAGEREF _Toc242708880 \h </w:instrText>
            </w:r>
            <w:r>
              <w:rPr>
                <w:noProof/>
                <w:webHidden/>
              </w:rPr>
            </w:r>
            <w:r>
              <w:rPr>
                <w:noProof/>
                <w:webHidden/>
              </w:rPr>
              <w:fldChar w:fldCharType="separate"/>
            </w:r>
            <w:r>
              <w:rPr>
                <w:noProof/>
                <w:webHidden/>
              </w:rPr>
              <w:t>13</w:t>
            </w:r>
            <w:r>
              <w:rPr>
                <w:noProof/>
                <w:webHidden/>
              </w:rPr>
              <w:fldChar w:fldCharType="end"/>
            </w:r>
          </w:hyperlink>
        </w:p>
        <w:p w14:paraId="088DE6F1" w14:textId="607129DB" w:rsidR="009D0D6C" w:rsidRDefault="009D0D6C">
          <w:pPr>
            <w:pStyle w:val="TOC2"/>
            <w:rPr>
              <w:rFonts w:eastAsiaTheme="minorEastAsia"/>
              <w:noProof/>
              <w:kern w:val="2"/>
              <w:sz w:val="24"/>
              <w:szCs w:val="24"/>
              <w:lang w:val="en-US"/>
              <w14:ligatures w14:val="standardContextual"/>
            </w:rPr>
          </w:pPr>
          <w:hyperlink w:anchor="_Toc242708881" w:history="1">
            <w:r w:rsidRPr="00F30E46">
              <w:rPr>
                <w:rStyle w:val="Hyperlink"/>
                <w:noProof/>
              </w:rPr>
              <w:t>Formell tillatelse/samtykke</w:t>
            </w:r>
            <w:r>
              <w:rPr>
                <w:noProof/>
                <w:webHidden/>
              </w:rPr>
              <w:tab/>
            </w:r>
            <w:r>
              <w:rPr>
                <w:noProof/>
                <w:webHidden/>
              </w:rPr>
              <w:fldChar w:fldCharType="begin"/>
            </w:r>
            <w:r>
              <w:rPr>
                <w:noProof/>
                <w:webHidden/>
              </w:rPr>
              <w:instrText xml:space="preserve"> PAGEREF _Toc242708881 \h </w:instrText>
            </w:r>
            <w:r>
              <w:rPr>
                <w:noProof/>
                <w:webHidden/>
              </w:rPr>
            </w:r>
            <w:r>
              <w:rPr>
                <w:noProof/>
                <w:webHidden/>
              </w:rPr>
              <w:fldChar w:fldCharType="separate"/>
            </w:r>
            <w:r>
              <w:rPr>
                <w:noProof/>
                <w:webHidden/>
              </w:rPr>
              <w:t>13</w:t>
            </w:r>
            <w:r>
              <w:rPr>
                <w:noProof/>
                <w:webHidden/>
              </w:rPr>
              <w:fldChar w:fldCharType="end"/>
            </w:r>
          </w:hyperlink>
        </w:p>
        <w:p w14:paraId="46E156B6" w14:textId="1D55E92D" w:rsidR="009D0D6C" w:rsidRDefault="009D0D6C">
          <w:pPr>
            <w:pStyle w:val="TOC2"/>
            <w:rPr>
              <w:rFonts w:eastAsiaTheme="minorEastAsia"/>
              <w:noProof/>
              <w:kern w:val="2"/>
              <w:sz w:val="24"/>
              <w:szCs w:val="24"/>
              <w:lang w:val="en-US"/>
              <w14:ligatures w14:val="standardContextual"/>
            </w:rPr>
          </w:pPr>
          <w:hyperlink w:anchor="_Toc242708882" w:history="1">
            <w:r w:rsidRPr="00F30E46">
              <w:rPr>
                <w:rStyle w:val="Hyperlink"/>
                <w:noProof/>
              </w:rPr>
              <w:t>Offentliggjøring av oppgaver</w:t>
            </w:r>
            <w:r>
              <w:rPr>
                <w:noProof/>
                <w:webHidden/>
              </w:rPr>
              <w:tab/>
            </w:r>
            <w:r>
              <w:rPr>
                <w:noProof/>
                <w:webHidden/>
              </w:rPr>
              <w:fldChar w:fldCharType="begin"/>
            </w:r>
            <w:r>
              <w:rPr>
                <w:noProof/>
                <w:webHidden/>
              </w:rPr>
              <w:instrText xml:space="preserve"> PAGEREF _Toc242708882 \h </w:instrText>
            </w:r>
            <w:r>
              <w:rPr>
                <w:noProof/>
                <w:webHidden/>
              </w:rPr>
            </w:r>
            <w:r>
              <w:rPr>
                <w:noProof/>
                <w:webHidden/>
              </w:rPr>
              <w:fldChar w:fldCharType="separate"/>
            </w:r>
            <w:r>
              <w:rPr>
                <w:noProof/>
                <w:webHidden/>
              </w:rPr>
              <w:t>14</w:t>
            </w:r>
            <w:r>
              <w:rPr>
                <w:noProof/>
                <w:webHidden/>
              </w:rPr>
              <w:fldChar w:fldCharType="end"/>
            </w:r>
          </w:hyperlink>
        </w:p>
        <w:p w14:paraId="4DC84F92" w14:textId="24863FC5" w:rsidR="009D0D6C" w:rsidRDefault="009D0D6C">
          <w:pPr>
            <w:pStyle w:val="TOC1"/>
            <w:rPr>
              <w:rFonts w:eastAsiaTheme="minorEastAsia"/>
              <w:b w:val="0"/>
              <w:kern w:val="2"/>
              <w:sz w:val="24"/>
              <w:szCs w:val="24"/>
              <w:lang w:val="en-US"/>
              <w14:ligatures w14:val="standardContextual"/>
            </w:rPr>
          </w:pPr>
          <w:hyperlink w:anchor="_Toc242708883" w:history="1">
            <w:r w:rsidRPr="00F30E46">
              <w:rPr>
                <w:rStyle w:val="Hyperlink"/>
              </w:rPr>
              <w:t>Litteraturliste</w:t>
            </w:r>
            <w:r>
              <w:rPr>
                <w:webHidden/>
              </w:rPr>
              <w:tab/>
            </w:r>
            <w:r>
              <w:rPr>
                <w:webHidden/>
              </w:rPr>
              <w:fldChar w:fldCharType="begin"/>
            </w:r>
            <w:r>
              <w:rPr>
                <w:webHidden/>
              </w:rPr>
              <w:instrText xml:space="preserve"> PAGEREF _Toc242708883 \h </w:instrText>
            </w:r>
            <w:r>
              <w:rPr>
                <w:webHidden/>
              </w:rPr>
            </w:r>
            <w:r>
              <w:rPr>
                <w:webHidden/>
              </w:rPr>
              <w:fldChar w:fldCharType="separate"/>
            </w:r>
            <w:r>
              <w:rPr>
                <w:webHidden/>
              </w:rPr>
              <w:t>15</w:t>
            </w:r>
            <w:r>
              <w:rPr>
                <w:webHidden/>
              </w:rPr>
              <w:fldChar w:fldCharType="end"/>
            </w:r>
          </w:hyperlink>
        </w:p>
        <w:p w14:paraId="4F536AF8" w14:textId="18A16A82" w:rsidR="004A5141" w:rsidRDefault="004A5141">
          <w:r>
            <w:rPr>
              <w:b/>
              <w:bCs/>
            </w:rPr>
            <w:fldChar w:fldCharType="end"/>
          </w:r>
        </w:p>
      </w:sdtContent>
    </w:sdt>
    <w:p w14:paraId="4E3B84F5" w14:textId="77777777" w:rsidR="004A5141" w:rsidRDefault="004A5141">
      <w:pPr>
        <w:spacing w:after="160" w:line="259" w:lineRule="auto"/>
      </w:pPr>
    </w:p>
    <w:p w14:paraId="5C68952D" w14:textId="77777777" w:rsidR="00704B9A" w:rsidRDefault="00704B9A">
      <w:pPr>
        <w:spacing w:after="160" w:line="259" w:lineRule="auto"/>
      </w:pPr>
    </w:p>
    <w:p w14:paraId="4B167EA2" w14:textId="77777777" w:rsidR="00C853AB" w:rsidRPr="000313DD" w:rsidRDefault="005F1CC9" w:rsidP="000313DD">
      <w:pPr>
        <w:pStyle w:val="Heading1"/>
      </w:pPr>
      <w:r>
        <w:br w:type="page"/>
      </w:r>
      <w:bookmarkStart w:id="0" w:name="_Toc242708852"/>
      <w:r w:rsidR="000313DD">
        <w:lastRenderedPageBreak/>
        <w:t>Innledning</w:t>
      </w:r>
      <w:bookmarkEnd w:id="0"/>
    </w:p>
    <w:p w14:paraId="2A9B81BF" w14:textId="1C562DEE" w:rsidR="002D5533" w:rsidRDefault="00FD069A" w:rsidP="002D5533">
      <w:pPr>
        <w:spacing w:line="360" w:lineRule="auto"/>
      </w:pPr>
      <w:r>
        <w:t>Dette er innledningen til Gruppe 3 sin rapport for gjennomgangen av Pasient Journal oppgaven. Det startet med noen samtaler i undervisningen me</w:t>
      </w:r>
      <w:r w:rsidR="00907A4E">
        <w:t xml:space="preserve">d </w:t>
      </w:r>
      <w:r>
        <w:t>beskrivelser</w:t>
      </w:r>
      <w:r w:rsidR="00907A4E">
        <w:t xml:space="preserve"> på tavlen</w:t>
      </w:r>
      <w:r>
        <w:t xml:space="preserve"> av hvordan prosjektplanen kan se ut. </w:t>
      </w:r>
      <w:r w:rsidR="00907A4E">
        <w:t>Prosjektet vil gå over flere innleveringer der det vil gjennomgåes forskjellige prosesser av utviklingen av prosjektet fra konsept til prototypen av produktet i sluttelveransen.</w:t>
      </w:r>
      <w:r w:rsidR="005B3D1F">
        <w:t xml:space="preserve"> </w:t>
      </w:r>
      <w:r w:rsidR="00907A4E">
        <w:t xml:space="preserve"> Det ble holdt en samtale med oppdragsgiver hvor flere viktige punkter ble diskutert på hvordan man kan gjøre bruken av pasient journaler enklere for både pasient og lege, gjøre helsesituasjonen til pasient mer tilgjengelig samtidig som man beholder oversikten. Løsningen skal støtte legen i å finne relevant informasjon til pasientene og journalopplysinger på en enkel og ryddig måte.</w:t>
      </w:r>
    </w:p>
    <w:p w14:paraId="1F557A1D" w14:textId="7FCF6E2B" w:rsidR="00907A4E" w:rsidRPr="002D5533" w:rsidRDefault="00907A4E" w:rsidP="002D5533">
      <w:pPr>
        <w:spacing w:line="360" w:lineRule="auto"/>
      </w:pPr>
      <w:r>
        <w:t>En kronologisk journal holder på informasjon i en tidsbestemt rekkefølge der informasjon med relevans kan bli erstattet eller forskøvet av nye konsultasjoner eller bli oversett grunnet andre helseplager. Dermed kan informasjonen bli vanskelig å holde oversikt over. En løsning gruppe 3 prøver å konseptualisere er dermed et forsøk på å forenkle informasjons visningen og organiseringen rundt pasientens problemer, diagnoser og tilhørende informasjon.</w:t>
      </w:r>
    </w:p>
    <w:p w14:paraId="75928A93" w14:textId="77777777" w:rsidR="00DD659A" w:rsidRDefault="00DD659A">
      <w:pPr>
        <w:spacing w:after="160" w:line="259" w:lineRule="auto"/>
      </w:pPr>
      <w:r>
        <w:br w:type="page"/>
      </w:r>
    </w:p>
    <w:p w14:paraId="2A67C7BF" w14:textId="594E82B1" w:rsidR="000313DD" w:rsidRDefault="000313DD" w:rsidP="000313DD">
      <w:pPr>
        <w:pStyle w:val="Heading2"/>
      </w:pPr>
      <w:bookmarkStart w:id="1" w:name="_Toc242708853"/>
      <w:r>
        <w:lastRenderedPageBreak/>
        <w:t>Innhold og struktur</w:t>
      </w:r>
      <w:bookmarkEnd w:id="1"/>
    </w:p>
    <w:p w14:paraId="1EDAFC70" w14:textId="77777777" w:rsidR="00DD659A" w:rsidRDefault="00DD659A" w:rsidP="00DD659A">
      <w:r>
        <w:t>Rekkefølgen på oppgavens innholdselementer skal ha en oppbygning som denne (sammendrag og forord er kun aktuelt ved større oppgaver, og oppgavens lengde og spørsmålsformulering avgjør hvilke elementer som skal være med):</w:t>
      </w:r>
    </w:p>
    <w:p w14:paraId="52132011" w14:textId="77777777" w:rsidR="00DD659A" w:rsidRDefault="00DD659A" w:rsidP="00DD659A">
      <w:pPr>
        <w:spacing w:after="120"/>
      </w:pPr>
      <w:r>
        <w:t>Forside</w:t>
      </w:r>
    </w:p>
    <w:p w14:paraId="42C1FBAD" w14:textId="77777777" w:rsidR="00DD659A" w:rsidRDefault="00DD659A" w:rsidP="00DD659A">
      <w:pPr>
        <w:spacing w:after="120"/>
      </w:pPr>
      <w:r>
        <w:t>Evt. sammendrag</w:t>
      </w:r>
    </w:p>
    <w:p w14:paraId="26E0EAF9" w14:textId="77777777" w:rsidR="00DD659A" w:rsidRDefault="00DD659A" w:rsidP="00DD659A">
      <w:pPr>
        <w:spacing w:after="120"/>
      </w:pPr>
      <w:r>
        <w:t>Evt. forord</w:t>
      </w:r>
    </w:p>
    <w:p w14:paraId="1DA3251B" w14:textId="77777777" w:rsidR="00DD659A" w:rsidRDefault="00DD659A" w:rsidP="00DD659A">
      <w:pPr>
        <w:spacing w:after="120"/>
      </w:pPr>
      <w:r>
        <w:t>Innholdsfortegnelse med sideangivelser</w:t>
      </w:r>
    </w:p>
    <w:p w14:paraId="16D33DB3" w14:textId="77777777" w:rsidR="00DD659A" w:rsidRDefault="00DD659A" w:rsidP="00DD659A">
      <w:pPr>
        <w:spacing w:after="120"/>
      </w:pPr>
      <w:r>
        <w:t>Innledning</w:t>
      </w:r>
    </w:p>
    <w:p w14:paraId="40F2BB0B" w14:textId="77777777" w:rsidR="00DD659A" w:rsidRDefault="00DD659A" w:rsidP="00DD659A">
      <w:pPr>
        <w:spacing w:after="120"/>
      </w:pPr>
      <w:r>
        <w:t>Metode</w:t>
      </w:r>
    </w:p>
    <w:p w14:paraId="3AFE659F" w14:textId="77777777" w:rsidR="00DD659A" w:rsidRDefault="00DD659A" w:rsidP="00DD659A">
      <w:pPr>
        <w:spacing w:after="120"/>
      </w:pPr>
      <w:r>
        <w:t>Teori</w:t>
      </w:r>
    </w:p>
    <w:p w14:paraId="4C8D4952" w14:textId="77777777" w:rsidR="00DD659A" w:rsidRDefault="00DD659A" w:rsidP="00DD659A">
      <w:pPr>
        <w:spacing w:after="120"/>
      </w:pPr>
      <w:r>
        <w:t>Analyse</w:t>
      </w:r>
    </w:p>
    <w:p w14:paraId="6342B058" w14:textId="77777777" w:rsidR="00DD659A" w:rsidRDefault="00DD659A" w:rsidP="00DD659A">
      <w:pPr>
        <w:spacing w:after="120"/>
      </w:pPr>
      <w:r>
        <w:t>Drøfting</w:t>
      </w:r>
    </w:p>
    <w:p w14:paraId="10740CD8" w14:textId="77777777" w:rsidR="00DD659A" w:rsidRDefault="00DD659A" w:rsidP="00DD659A">
      <w:pPr>
        <w:spacing w:after="120"/>
      </w:pPr>
      <w:r>
        <w:t>Konklusjon</w:t>
      </w:r>
    </w:p>
    <w:p w14:paraId="4F1D6B06" w14:textId="77777777" w:rsidR="00DD659A" w:rsidRDefault="00DD659A" w:rsidP="00DD659A">
      <w:pPr>
        <w:spacing w:after="120"/>
      </w:pPr>
      <w:r>
        <w:t>Litteraturliste</w:t>
      </w:r>
    </w:p>
    <w:p w14:paraId="369F93A1" w14:textId="77777777" w:rsidR="00DD659A" w:rsidRDefault="00DD659A" w:rsidP="00DD659A">
      <w:pPr>
        <w:spacing w:after="120"/>
      </w:pPr>
      <w:r>
        <w:t>Evt. vedlegg. Vedlegg nummereres, og vedlegg som har flere sider skal sidenummereres.</w:t>
      </w:r>
    </w:p>
    <w:p w14:paraId="22EF6826" w14:textId="77777777" w:rsidR="00DD659A" w:rsidRDefault="00DD659A">
      <w:pPr>
        <w:spacing w:after="160" w:line="259" w:lineRule="auto"/>
      </w:pPr>
      <w:r>
        <w:br w:type="page"/>
      </w:r>
    </w:p>
    <w:p w14:paraId="557B396B" w14:textId="43A2AEFD" w:rsidR="00DD659A" w:rsidRDefault="00535FA0" w:rsidP="00DD659A">
      <w:pPr>
        <w:pStyle w:val="Heading1"/>
      </w:pPr>
      <w:bookmarkStart w:id="2" w:name="_Toc242708854"/>
      <w:r>
        <w:lastRenderedPageBreak/>
        <w:t>Problemstilling og krav</w:t>
      </w:r>
      <w:bookmarkEnd w:id="2"/>
    </w:p>
    <w:p w14:paraId="18DDA1FA" w14:textId="4C2D7C44" w:rsidR="00535FA0" w:rsidRDefault="002B2CB9" w:rsidP="00535FA0">
      <w:r>
        <w:t xml:space="preserve">Hvordan kan vi utvikle en enkel og problemorientert pasientjournal som gir pasienten bedre oversikt over egen helsestiasjon, samtidig som legen </w:t>
      </w:r>
      <w:r w:rsidR="0027221E">
        <w:t>effektivt kan finne relevant pasientinformasjon?</w:t>
      </w:r>
    </w:p>
    <w:p w14:paraId="4849CCA1" w14:textId="45D86B88" w:rsidR="0027221E" w:rsidRDefault="00E6284A" w:rsidP="0027221E">
      <w:pPr>
        <w:pStyle w:val="ListParagraph"/>
        <w:numPr>
          <w:ilvl w:val="0"/>
          <w:numId w:val="2"/>
        </w:numPr>
      </w:pPr>
      <w:r>
        <w:t>Workaround for kronologiske journal, gruppering av relevant informasjon</w:t>
      </w:r>
    </w:p>
    <w:p w14:paraId="59E993A3" w14:textId="3E78911F" w:rsidR="00E6284A" w:rsidRDefault="00613CB8" w:rsidP="0027221E">
      <w:pPr>
        <w:pStyle w:val="ListParagraph"/>
        <w:numPr>
          <w:ilvl w:val="0"/>
          <w:numId w:val="2"/>
        </w:numPr>
      </w:pPr>
      <w:r>
        <w:t>Hvordan sammensette informasjon på en ryddig måte</w:t>
      </w:r>
    </w:p>
    <w:p w14:paraId="44F1B62A" w14:textId="7C0D7F22" w:rsidR="00613CB8" w:rsidRDefault="00613CB8" w:rsidP="0027221E">
      <w:pPr>
        <w:pStyle w:val="ListParagraph"/>
        <w:numPr>
          <w:ilvl w:val="0"/>
          <w:numId w:val="2"/>
        </w:numPr>
      </w:pPr>
      <w:r>
        <w:t>Forenkle pasient siden</w:t>
      </w:r>
      <w:r w:rsidR="0041710C">
        <w:t xml:space="preserve"> og</w:t>
      </w:r>
      <w:r>
        <w:t xml:space="preserve"> </w:t>
      </w:r>
      <w:r w:rsidR="00722BF4">
        <w:t>fremstilling av informasjon</w:t>
      </w:r>
      <w:r w:rsidR="004340CB">
        <w:t xml:space="preserve"> isteden for </w:t>
      </w:r>
      <w:r w:rsidR="00722BF4">
        <w:t>lange lister</w:t>
      </w:r>
    </w:p>
    <w:p w14:paraId="3CC91D8B" w14:textId="1DD44171" w:rsidR="004340CB" w:rsidRPr="00535FA0" w:rsidRDefault="004340CB" w:rsidP="0027221E">
      <w:pPr>
        <w:pStyle w:val="ListParagraph"/>
        <w:numPr>
          <w:ilvl w:val="0"/>
          <w:numId w:val="2"/>
        </w:numPr>
      </w:pPr>
      <w:r>
        <w:t xml:space="preserve">Rask tilgang til </w:t>
      </w:r>
      <w:r w:rsidR="003526E2">
        <w:t>relevant</w:t>
      </w:r>
      <w:r>
        <w:t xml:space="preserve"> informasjon</w:t>
      </w:r>
      <w:r w:rsidR="003526E2">
        <w:t xml:space="preserve"> om pasienter, tidligere informasjon og dokumentasjon</w:t>
      </w:r>
    </w:p>
    <w:p w14:paraId="5D4044B1" w14:textId="3C333D1F" w:rsidR="00DD659A" w:rsidRDefault="00A87687" w:rsidP="00DD659A">
      <w:pPr>
        <w:pStyle w:val="Heading2"/>
      </w:pPr>
      <w:bookmarkStart w:id="3" w:name="_Toc242708855"/>
      <w:r>
        <w:t>Interessenter og brukerroller</w:t>
      </w:r>
      <w:bookmarkEnd w:id="3"/>
    </w:p>
    <w:tbl>
      <w:tblPr>
        <w:tblStyle w:val="TableGrid"/>
        <w:tblW w:w="9267" w:type="dxa"/>
        <w:tblLook w:val="04A0" w:firstRow="1" w:lastRow="0" w:firstColumn="1" w:lastColumn="0" w:noHBand="0" w:noVBand="1"/>
      </w:tblPr>
      <w:tblGrid>
        <w:gridCol w:w="3089"/>
        <w:gridCol w:w="3089"/>
        <w:gridCol w:w="3089"/>
      </w:tblGrid>
      <w:tr w:rsidR="00A132A2" w14:paraId="062454CE" w14:textId="77777777" w:rsidTr="00B961E7">
        <w:trPr>
          <w:trHeight w:hRule="exact" w:val="351"/>
        </w:trPr>
        <w:tc>
          <w:tcPr>
            <w:tcW w:w="3089" w:type="dxa"/>
          </w:tcPr>
          <w:p w14:paraId="1F74338F" w14:textId="70FA631A" w:rsidR="00A132A2" w:rsidRDefault="00A132A2" w:rsidP="00A87687">
            <w:r>
              <w:t>Interessent</w:t>
            </w:r>
          </w:p>
        </w:tc>
        <w:tc>
          <w:tcPr>
            <w:tcW w:w="3089" w:type="dxa"/>
          </w:tcPr>
          <w:p w14:paraId="47EAC9C5" w14:textId="64FF9B64" w:rsidR="00A132A2" w:rsidRDefault="00A132A2" w:rsidP="00A87687">
            <w:r>
              <w:t>Behov</w:t>
            </w:r>
          </w:p>
        </w:tc>
        <w:tc>
          <w:tcPr>
            <w:tcW w:w="3089" w:type="dxa"/>
          </w:tcPr>
          <w:p w14:paraId="154B55B9" w14:textId="17EDF3F8" w:rsidR="00A132A2" w:rsidRDefault="00A132A2" w:rsidP="00A87687">
            <w:r>
              <w:t xml:space="preserve">Forslag </w:t>
            </w:r>
            <w:r w:rsidR="00EF63A6">
              <w:t>løsning</w:t>
            </w:r>
          </w:p>
        </w:tc>
      </w:tr>
      <w:tr w:rsidR="00AA73B0" w14:paraId="58A1AC8F" w14:textId="77777777" w:rsidTr="00B961E7">
        <w:trPr>
          <w:trHeight w:hRule="exact" w:val="1426"/>
        </w:trPr>
        <w:tc>
          <w:tcPr>
            <w:tcW w:w="3089" w:type="dxa"/>
          </w:tcPr>
          <w:p w14:paraId="672DDC70" w14:textId="1A004F02" w:rsidR="00AA73B0" w:rsidRDefault="00AA73B0" w:rsidP="00A87687">
            <w:r>
              <w:t>Pasient</w:t>
            </w:r>
          </w:p>
        </w:tc>
        <w:tc>
          <w:tcPr>
            <w:tcW w:w="3089" w:type="dxa"/>
          </w:tcPr>
          <w:p w14:paraId="656EB051" w14:textId="3987EAB9" w:rsidR="00AA73B0" w:rsidRDefault="00AA73B0" w:rsidP="00A87687">
            <w:r>
              <w:t xml:space="preserve">Oversikt. Tilgang til personlig </w:t>
            </w:r>
            <w:r w:rsidR="00BA5DE9">
              <w:t>informasjon</w:t>
            </w:r>
          </w:p>
        </w:tc>
        <w:tc>
          <w:tcPr>
            <w:tcW w:w="3089" w:type="dxa"/>
          </w:tcPr>
          <w:p w14:paraId="626F0863" w14:textId="43E83BAE" w:rsidR="00AA73B0" w:rsidRDefault="00F54134" w:rsidP="00A87687">
            <w:r>
              <w:t>Se egen journal, problemer, tidligere timer og se egne notater. Bestille ny time og oppgi årsak</w:t>
            </w:r>
          </w:p>
        </w:tc>
      </w:tr>
      <w:tr w:rsidR="00A132A2" w14:paraId="2A490FA0" w14:textId="77777777" w:rsidTr="00B961E7">
        <w:trPr>
          <w:trHeight w:hRule="exact" w:val="1908"/>
        </w:trPr>
        <w:tc>
          <w:tcPr>
            <w:tcW w:w="3089" w:type="dxa"/>
          </w:tcPr>
          <w:p w14:paraId="3AD617F6" w14:textId="2A1B030A" w:rsidR="00A132A2" w:rsidRDefault="00831D32" w:rsidP="00A87687">
            <w:r>
              <w:t>Lege</w:t>
            </w:r>
          </w:p>
        </w:tc>
        <w:tc>
          <w:tcPr>
            <w:tcW w:w="3089" w:type="dxa"/>
          </w:tcPr>
          <w:p w14:paraId="426209E4" w14:textId="4143BCD2" w:rsidR="00A132A2" w:rsidRDefault="00BA5DE9" w:rsidP="00A87687">
            <w:r>
              <w:t>Rask tilgang til relevante pasient informasjon og opplysninger</w:t>
            </w:r>
          </w:p>
        </w:tc>
        <w:tc>
          <w:tcPr>
            <w:tcW w:w="3089" w:type="dxa"/>
          </w:tcPr>
          <w:p w14:paraId="46223B48" w14:textId="12DCF730" w:rsidR="00A132A2" w:rsidRDefault="00BA5DE9" w:rsidP="00A87687">
            <w:r>
              <w:t>Se egne pasienter og dagens avtaler, åpne pasientjournal, registrere/oppdatere informasjon</w:t>
            </w:r>
            <w:r w:rsidR="00F54134">
              <w:t xml:space="preserve"> og laste opp dokumenter.</w:t>
            </w:r>
          </w:p>
        </w:tc>
      </w:tr>
      <w:tr w:rsidR="00A132A2" w14:paraId="29BB8E47" w14:textId="77777777" w:rsidTr="00B961E7">
        <w:trPr>
          <w:trHeight w:hRule="exact" w:val="1071"/>
        </w:trPr>
        <w:tc>
          <w:tcPr>
            <w:tcW w:w="3089" w:type="dxa"/>
          </w:tcPr>
          <w:p w14:paraId="4FE93821" w14:textId="386D7856" w:rsidR="00A132A2" w:rsidRDefault="00831D32" w:rsidP="00A87687">
            <w:r>
              <w:t>Administrator</w:t>
            </w:r>
          </w:p>
        </w:tc>
        <w:tc>
          <w:tcPr>
            <w:tcW w:w="3089" w:type="dxa"/>
          </w:tcPr>
          <w:p w14:paraId="411B1D02" w14:textId="02F2BBEC" w:rsidR="00A132A2" w:rsidRDefault="00A913D6" w:rsidP="00A87687">
            <w:r>
              <w:t>Administrativ tilgang til systemet</w:t>
            </w:r>
          </w:p>
        </w:tc>
        <w:tc>
          <w:tcPr>
            <w:tcW w:w="3089" w:type="dxa"/>
          </w:tcPr>
          <w:p w14:paraId="4834B975" w14:textId="35A22456" w:rsidR="00A132A2" w:rsidRDefault="00A913D6" w:rsidP="00A87687">
            <w:r>
              <w:t>Administrere brukere, roller og tilgang</w:t>
            </w:r>
            <w:r w:rsidR="00AB3709">
              <w:t>. Inn til videre er gruppe 3 admin i prototypen</w:t>
            </w:r>
          </w:p>
        </w:tc>
      </w:tr>
      <w:tr w:rsidR="00A132A2" w14:paraId="615979E4" w14:textId="77777777" w:rsidTr="00482A50">
        <w:trPr>
          <w:trHeight w:hRule="exact" w:val="1269"/>
        </w:trPr>
        <w:tc>
          <w:tcPr>
            <w:tcW w:w="3089" w:type="dxa"/>
          </w:tcPr>
          <w:p w14:paraId="1B4E0C4B" w14:textId="49F8CB65" w:rsidR="00A132A2" w:rsidRDefault="00831D32" w:rsidP="00A87687">
            <w:r>
              <w:t>Oppdragsgiver</w:t>
            </w:r>
          </w:p>
        </w:tc>
        <w:tc>
          <w:tcPr>
            <w:tcW w:w="3089" w:type="dxa"/>
          </w:tcPr>
          <w:p w14:paraId="1C3A4C33" w14:textId="3DBE7092" w:rsidR="00A132A2" w:rsidRDefault="00AB3709" w:rsidP="00A87687">
            <w:r>
              <w:t xml:space="preserve">At løsningen svarer på </w:t>
            </w:r>
            <w:r w:rsidR="00B961E7">
              <w:t xml:space="preserve">prosjektets </w:t>
            </w:r>
            <w:r>
              <w:t>proble</w:t>
            </w:r>
            <w:r w:rsidR="00B961E7">
              <w:t>mstillingen</w:t>
            </w:r>
          </w:p>
        </w:tc>
        <w:tc>
          <w:tcPr>
            <w:tcW w:w="3089" w:type="dxa"/>
          </w:tcPr>
          <w:p w14:paraId="038A07CA" w14:textId="05121FED" w:rsidR="00A132A2" w:rsidRDefault="00482A50" w:rsidP="00A87687">
            <w:r>
              <w:t>Legger ut krav, prioritering og tilbakemeldinger angående prosjektets utvikling i møter</w:t>
            </w:r>
          </w:p>
        </w:tc>
      </w:tr>
      <w:tr w:rsidR="00A132A2" w14:paraId="3666953B" w14:textId="77777777" w:rsidTr="00DB4A97">
        <w:trPr>
          <w:trHeight w:hRule="exact" w:val="981"/>
        </w:trPr>
        <w:tc>
          <w:tcPr>
            <w:tcW w:w="3089" w:type="dxa"/>
          </w:tcPr>
          <w:p w14:paraId="40A611CB" w14:textId="7428926A" w:rsidR="00A132A2" w:rsidRDefault="00831D32" w:rsidP="00A87687">
            <w:r>
              <w:t>Prosjektgruppe</w:t>
            </w:r>
          </w:p>
        </w:tc>
        <w:tc>
          <w:tcPr>
            <w:tcW w:w="3089" w:type="dxa"/>
          </w:tcPr>
          <w:p w14:paraId="3E057D27" w14:textId="4BE13D75" w:rsidR="00A132A2" w:rsidRDefault="00482A50" w:rsidP="00A87687">
            <w:r>
              <w:t xml:space="preserve">Gjennomføre prosjektet og lære </w:t>
            </w:r>
          </w:p>
        </w:tc>
        <w:tc>
          <w:tcPr>
            <w:tcW w:w="3089" w:type="dxa"/>
          </w:tcPr>
          <w:p w14:paraId="739F03ED" w14:textId="102D39C7" w:rsidR="00A132A2" w:rsidRDefault="00DB4A97" w:rsidP="00A87687">
            <w:r>
              <w:t>Planlegge, designe, implementere, teste og dokumentere løsningen.</w:t>
            </w:r>
          </w:p>
        </w:tc>
      </w:tr>
    </w:tbl>
    <w:p w14:paraId="1DE4B6FC" w14:textId="77777777" w:rsidR="00A87687" w:rsidRPr="00A87687" w:rsidRDefault="00A87687" w:rsidP="00A87687"/>
    <w:p w14:paraId="345CE538" w14:textId="77777777" w:rsidR="00B44372" w:rsidRDefault="00B44372" w:rsidP="00B44372">
      <w:pPr>
        <w:spacing w:after="160" w:line="259" w:lineRule="auto"/>
      </w:pPr>
    </w:p>
    <w:p w14:paraId="6AD25D59" w14:textId="0590684C" w:rsidR="00B44372" w:rsidRDefault="00F22596" w:rsidP="00B44372">
      <w:pPr>
        <w:pStyle w:val="Heading1"/>
      </w:pPr>
      <w:bookmarkStart w:id="4" w:name="_Toc242708856"/>
      <w:r>
        <w:lastRenderedPageBreak/>
        <w:t>Funksjonalitet etter møte med oppdragsgiver</w:t>
      </w:r>
      <w:bookmarkEnd w:id="4"/>
    </w:p>
    <w:p w14:paraId="393A00A0" w14:textId="56B06178" w:rsidR="0008192F" w:rsidRDefault="00DF121D" w:rsidP="00DF121D">
      <w:pPr>
        <w:pStyle w:val="Heading2"/>
        <w:numPr>
          <w:ilvl w:val="1"/>
          <w:numId w:val="1"/>
        </w:numPr>
      </w:pPr>
      <w:bookmarkStart w:id="5" w:name="_Toc242708857"/>
      <w:r>
        <w:t>Pasient</w:t>
      </w:r>
      <w:bookmarkEnd w:id="5"/>
    </w:p>
    <w:p w14:paraId="75BC5FB4" w14:textId="3FAA48C1" w:rsidR="00DF121D" w:rsidRDefault="00DF121D" w:rsidP="00DF121D">
      <w:pPr>
        <w:pStyle w:val="ListParagraph"/>
        <w:numPr>
          <w:ilvl w:val="0"/>
          <w:numId w:val="4"/>
        </w:numPr>
      </w:pPr>
      <w:r>
        <w:t xml:space="preserve">Ha egen &lt;Min Side&gt; </w:t>
      </w:r>
      <w:r w:rsidR="00856461">
        <w:t xml:space="preserve">med enkel </w:t>
      </w:r>
      <w:r w:rsidR="00F074A3">
        <w:t xml:space="preserve">og oversiktlig </w:t>
      </w:r>
      <w:r w:rsidR="00B14480">
        <w:t>visningen av helsestuasjon og journal</w:t>
      </w:r>
    </w:p>
    <w:p w14:paraId="177C6691" w14:textId="7E7E7E90" w:rsidR="00B14480" w:rsidRDefault="00701196" w:rsidP="00DF121D">
      <w:pPr>
        <w:pStyle w:val="ListParagraph"/>
        <w:numPr>
          <w:ilvl w:val="0"/>
          <w:numId w:val="4"/>
        </w:numPr>
      </w:pPr>
      <w:r>
        <w:t>Se tidligere legetimer, informasjon og notater.</w:t>
      </w:r>
    </w:p>
    <w:p w14:paraId="5074FAE3" w14:textId="7EF177DE" w:rsidR="00701196" w:rsidRDefault="00701196" w:rsidP="00DF121D">
      <w:pPr>
        <w:pStyle w:val="ListParagraph"/>
        <w:numPr>
          <w:ilvl w:val="0"/>
          <w:numId w:val="4"/>
        </w:numPr>
      </w:pPr>
      <w:r>
        <w:t>Bestille ny time.</w:t>
      </w:r>
    </w:p>
    <w:p w14:paraId="11F30677" w14:textId="1668FB2F" w:rsidR="00701196" w:rsidRDefault="00701196" w:rsidP="00DF121D">
      <w:pPr>
        <w:pStyle w:val="ListParagraph"/>
        <w:numPr>
          <w:ilvl w:val="0"/>
          <w:numId w:val="4"/>
        </w:numPr>
      </w:pPr>
      <w:r>
        <w:t>Oppgi hva timen gjelder og hvorfor timen bestilles.</w:t>
      </w:r>
    </w:p>
    <w:p w14:paraId="3FDBF946" w14:textId="19883E8D" w:rsidR="00701196" w:rsidRDefault="00701196" w:rsidP="00DF121D">
      <w:pPr>
        <w:pStyle w:val="ListParagraph"/>
        <w:numPr>
          <w:ilvl w:val="0"/>
          <w:numId w:val="4"/>
        </w:numPr>
      </w:pPr>
      <w:r>
        <w:t>Få</w:t>
      </w:r>
      <w:r w:rsidR="00423457">
        <w:t xml:space="preserve"> bedre egenskap til å følge egen historikk</w:t>
      </w:r>
    </w:p>
    <w:p w14:paraId="6126BC80" w14:textId="636E3272" w:rsidR="00423457" w:rsidRDefault="00553892" w:rsidP="00DF121D">
      <w:pPr>
        <w:pStyle w:val="ListParagraph"/>
        <w:numPr>
          <w:ilvl w:val="0"/>
          <w:numId w:val="4"/>
        </w:numPr>
      </w:pPr>
      <w:r>
        <w:t>Mulig utvikling med å dele permissioner til verge ved nedsatt funksjonsevne.</w:t>
      </w:r>
      <w:r>
        <w:br/>
      </w:r>
    </w:p>
    <w:p w14:paraId="1ADD818D" w14:textId="12950212" w:rsidR="00D240A9" w:rsidRDefault="00D240A9" w:rsidP="00D240A9">
      <w:pPr>
        <w:pStyle w:val="Heading2"/>
        <w:numPr>
          <w:ilvl w:val="1"/>
          <w:numId w:val="1"/>
        </w:numPr>
      </w:pPr>
      <w:bookmarkStart w:id="6" w:name="_Toc242708858"/>
      <w:r>
        <w:t>Lege</w:t>
      </w:r>
      <w:bookmarkEnd w:id="6"/>
    </w:p>
    <w:p w14:paraId="4D3B28E3" w14:textId="0136EEF4" w:rsidR="00D240A9" w:rsidRDefault="00A845C6" w:rsidP="00D240A9">
      <w:pPr>
        <w:pStyle w:val="ListParagraph"/>
        <w:numPr>
          <w:ilvl w:val="0"/>
          <w:numId w:val="5"/>
        </w:numPr>
      </w:pPr>
      <w:r>
        <w:t>Ha egen &lt;Min Side&gt; med tilgang på aktuelle pas</w:t>
      </w:r>
      <w:r w:rsidR="00C533BD">
        <w:t>ienter og pasient som har timer den dagen.</w:t>
      </w:r>
    </w:p>
    <w:p w14:paraId="609DDA4B" w14:textId="5E0B97F8" w:rsidR="00C533BD" w:rsidRDefault="00C533BD" w:rsidP="00D240A9">
      <w:pPr>
        <w:pStyle w:val="ListParagraph"/>
        <w:numPr>
          <w:ilvl w:val="0"/>
          <w:numId w:val="5"/>
        </w:numPr>
      </w:pPr>
      <w:r>
        <w:t>Klikke seg inn på pasient for enkel og oversiktlig visning av</w:t>
      </w:r>
      <w:r w:rsidR="000062ED">
        <w:t xml:space="preserve"> journal</w:t>
      </w:r>
    </w:p>
    <w:p w14:paraId="7A05CA1A" w14:textId="1EEC6856" w:rsidR="000062ED" w:rsidRDefault="000062ED" w:rsidP="00D240A9">
      <w:pPr>
        <w:pStyle w:val="ListParagraph"/>
        <w:numPr>
          <w:ilvl w:val="0"/>
          <w:numId w:val="5"/>
        </w:numPr>
      </w:pPr>
      <w:r>
        <w:t>Se pasienten sine tidligere diagnoser, resultater, notater og relevant historikk</w:t>
      </w:r>
    </w:p>
    <w:p w14:paraId="27FB0C12" w14:textId="6DBD4C48" w:rsidR="000062ED" w:rsidRDefault="00F01BAE" w:rsidP="00D240A9">
      <w:pPr>
        <w:pStyle w:val="ListParagraph"/>
        <w:numPr>
          <w:ilvl w:val="0"/>
          <w:numId w:val="5"/>
        </w:numPr>
      </w:pPr>
      <w:r>
        <w:t>Laste opp relevante dokumenter eller prøvesvar til pasientens journal for innsyn av pasient.</w:t>
      </w:r>
    </w:p>
    <w:p w14:paraId="191BAD4F" w14:textId="0D3806FE" w:rsidR="00F01BAE" w:rsidRPr="00D240A9" w:rsidRDefault="00B82AD2" w:rsidP="00D240A9">
      <w:pPr>
        <w:pStyle w:val="ListParagraph"/>
        <w:numPr>
          <w:ilvl w:val="0"/>
          <w:numId w:val="5"/>
        </w:numPr>
      </w:pPr>
      <w:r>
        <w:t xml:space="preserve">Jobbe med en problemorientert visning med sammenfattet informasjon </w:t>
      </w:r>
      <w:r w:rsidR="0008180D">
        <w:t>tilknyttet diagnosene</w:t>
      </w:r>
    </w:p>
    <w:p w14:paraId="50D4A487" w14:textId="77777777" w:rsidR="00D240A9" w:rsidRDefault="00D240A9" w:rsidP="00D240A9"/>
    <w:p w14:paraId="4A2E5FAC" w14:textId="19AD67F3" w:rsidR="00D240A9" w:rsidRDefault="00D240A9" w:rsidP="00D240A9">
      <w:pPr>
        <w:pStyle w:val="Heading2"/>
        <w:numPr>
          <w:ilvl w:val="1"/>
          <w:numId w:val="1"/>
        </w:numPr>
      </w:pPr>
      <w:bookmarkStart w:id="7" w:name="_Toc242708859"/>
      <w:r>
        <w:t>Administrator</w:t>
      </w:r>
      <w:bookmarkEnd w:id="7"/>
    </w:p>
    <w:p w14:paraId="3FF60A56" w14:textId="5DDB5814" w:rsidR="00E27423" w:rsidRDefault="00A31710" w:rsidP="00A31710">
      <w:pPr>
        <w:pStyle w:val="ListParagraph"/>
      </w:pPr>
      <w:r>
        <w:t>Administrator er foreløpig der for å administrere brukere, roller og tilgang</w:t>
      </w:r>
      <w:r w:rsidR="006E7F59">
        <w:t xml:space="preserve">, </w:t>
      </w:r>
      <w:r w:rsidR="003C7111">
        <w:t xml:space="preserve">med </w:t>
      </w:r>
      <w:r w:rsidR="00475874">
        <w:t>begrenset tilgang</w:t>
      </w:r>
      <w:r w:rsidR="003C7111">
        <w:t xml:space="preserve"> av relevant medisinsk informasjon</w:t>
      </w:r>
      <w:r w:rsidR="00475874">
        <w:t xml:space="preserve"> . </w:t>
      </w:r>
    </w:p>
    <w:p w14:paraId="515BD7EE" w14:textId="77777777" w:rsidR="00497955" w:rsidRDefault="00497955" w:rsidP="00A31710">
      <w:pPr>
        <w:pStyle w:val="ListParagraph"/>
      </w:pPr>
    </w:p>
    <w:p w14:paraId="4A8E1775" w14:textId="77777777" w:rsidR="00497955" w:rsidRDefault="00497955" w:rsidP="00A31710">
      <w:pPr>
        <w:pStyle w:val="ListParagraph"/>
      </w:pPr>
    </w:p>
    <w:p w14:paraId="13C16D8C" w14:textId="77777777" w:rsidR="00497955" w:rsidRDefault="00497955" w:rsidP="00A31710">
      <w:pPr>
        <w:pStyle w:val="ListParagraph"/>
      </w:pPr>
    </w:p>
    <w:p w14:paraId="18762BF2" w14:textId="77777777" w:rsidR="00497955" w:rsidRDefault="00497955" w:rsidP="00A31710">
      <w:pPr>
        <w:pStyle w:val="ListParagraph"/>
      </w:pPr>
    </w:p>
    <w:p w14:paraId="47F98D4B" w14:textId="77777777" w:rsidR="00497955" w:rsidRDefault="00497955" w:rsidP="00A31710">
      <w:pPr>
        <w:pStyle w:val="ListParagraph"/>
      </w:pPr>
    </w:p>
    <w:p w14:paraId="799F2986" w14:textId="77777777" w:rsidR="00497955" w:rsidRPr="00E27423" w:rsidRDefault="00497955" w:rsidP="00A31710">
      <w:pPr>
        <w:pStyle w:val="ListParagraph"/>
      </w:pPr>
    </w:p>
    <w:p w14:paraId="3224D5E4" w14:textId="77777777" w:rsidR="00D240A9" w:rsidRPr="00D240A9" w:rsidRDefault="00D240A9" w:rsidP="00D240A9"/>
    <w:p w14:paraId="219DA61B" w14:textId="63C5A396" w:rsidR="006D28B0" w:rsidRDefault="006D28B0" w:rsidP="007F3DC0">
      <w:pPr>
        <w:pStyle w:val="Heading1"/>
      </w:pPr>
      <w:bookmarkStart w:id="8" w:name="_Toc242708860"/>
      <w:r>
        <w:t>Fu</w:t>
      </w:r>
      <w:r w:rsidR="007F3DC0">
        <w:t>nksjonelle/Ikkefunksjonelle krav med foreslåtte brukerhistorier</w:t>
      </w:r>
      <w:bookmarkEnd w:id="8"/>
    </w:p>
    <w:tbl>
      <w:tblPr>
        <w:tblStyle w:val="TableGrid"/>
        <w:tblW w:w="0" w:type="auto"/>
        <w:tblLook w:val="04A0" w:firstRow="1" w:lastRow="0" w:firstColumn="1" w:lastColumn="0" w:noHBand="0" w:noVBand="1"/>
      </w:tblPr>
      <w:tblGrid>
        <w:gridCol w:w="2265"/>
        <w:gridCol w:w="2265"/>
        <w:gridCol w:w="2265"/>
        <w:gridCol w:w="2265"/>
      </w:tblGrid>
      <w:tr w:rsidR="00F97EF1" w14:paraId="0E122A5D" w14:textId="77777777" w:rsidTr="00F97EF1">
        <w:tc>
          <w:tcPr>
            <w:tcW w:w="2265" w:type="dxa"/>
          </w:tcPr>
          <w:p w14:paraId="3A1A937C" w14:textId="30DC6795" w:rsidR="00F97EF1" w:rsidRDefault="00F97EF1" w:rsidP="007F3DC0">
            <w:r>
              <w:t>ID</w:t>
            </w:r>
          </w:p>
        </w:tc>
        <w:tc>
          <w:tcPr>
            <w:tcW w:w="2265" w:type="dxa"/>
          </w:tcPr>
          <w:p w14:paraId="2898D956" w14:textId="5F243C0F" w:rsidR="00F97EF1" w:rsidRDefault="00F97EF1" w:rsidP="007F3DC0">
            <w:r>
              <w:t>Brukerhistorie</w:t>
            </w:r>
          </w:p>
        </w:tc>
        <w:tc>
          <w:tcPr>
            <w:tcW w:w="2265" w:type="dxa"/>
          </w:tcPr>
          <w:p w14:paraId="0AD67131" w14:textId="7FA9198B" w:rsidR="00F97EF1" w:rsidRDefault="00F97EF1" w:rsidP="007F3DC0">
            <w:r>
              <w:t>Type</w:t>
            </w:r>
          </w:p>
        </w:tc>
        <w:tc>
          <w:tcPr>
            <w:tcW w:w="2265" w:type="dxa"/>
          </w:tcPr>
          <w:p w14:paraId="5FC11A13" w14:textId="6E45DE2B" w:rsidR="00F97EF1" w:rsidRDefault="00F97EF1" w:rsidP="007F3DC0">
            <w:r>
              <w:t>Prioritet</w:t>
            </w:r>
          </w:p>
        </w:tc>
      </w:tr>
      <w:tr w:rsidR="00F97EF1" w14:paraId="243D1B0A" w14:textId="77777777" w:rsidTr="00F97EF1">
        <w:tc>
          <w:tcPr>
            <w:tcW w:w="2265" w:type="dxa"/>
          </w:tcPr>
          <w:p w14:paraId="69EFF4FE" w14:textId="6502445F" w:rsidR="00F97EF1" w:rsidRDefault="00A871B4" w:rsidP="007F3DC0">
            <w:r>
              <w:t>0</w:t>
            </w:r>
          </w:p>
        </w:tc>
        <w:tc>
          <w:tcPr>
            <w:tcW w:w="2265" w:type="dxa"/>
          </w:tcPr>
          <w:p w14:paraId="3596B1DB" w14:textId="455E5DAE" w:rsidR="00F97EF1" w:rsidRDefault="00BE4E88" w:rsidP="007F3DC0">
            <w:r>
              <w:t>P</w:t>
            </w:r>
            <w:r w:rsidR="00A871B4">
              <w:t>asient</w:t>
            </w:r>
            <w:r>
              <w:t>: S</w:t>
            </w:r>
            <w:r w:rsidR="00A871B4">
              <w:t xml:space="preserve">e en oversikt over tidligere legebesøk </w:t>
            </w:r>
            <w:r w:rsidR="00C923DE">
              <w:t>og enkelt se hva som har skjedd</w:t>
            </w:r>
          </w:p>
        </w:tc>
        <w:tc>
          <w:tcPr>
            <w:tcW w:w="2265" w:type="dxa"/>
          </w:tcPr>
          <w:p w14:paraId="7131E284" w14:textId="508D05E3" w:rsidR="00F97EF1" w:rsidRDefault="00C923DE" w:rsidP="007F3DC0">
            <w:r>
              <w:t>Funksjonell</w:t>
            </w:r>
          </w:p>
        </w:tc>
        <w:tc>
          <w:tcPr>
            <w:tcW w:w="2265" w:type="dxa"/>
          </w:tcPr>
          <w:p w14:paraId="21CBD87E" w14:textId="0E055D8A" w:rsidR="00F97EF1" w:rsidRDefault="00C923DE" w:rsidP="007F3DC0">
            <w:r>
              <w:t>Høy</w:t>
            </w:r>
          </w:p>
        </w:tc>
      </w:tr>
      <w:tr w:rsidR="00F97EF1" w14:paraId="0A9C500B" w14:textId="77777777" w:rsidTr="00F97EF1">
        <w:tc>
          <w:tcPr>
            <w:tcW w:w="2265" w:type="dxa"/>
          </w:tcPr>
          <w:p w14:paraId="57430A20" w14:textId="2305DC7C" w:rsidR="00F97EF1" w:rsidRDefault="00A871B4" w:rsidP="007F3DC0">
            <w:r>
              <w:t>1</w:t>
            </w:r>
          </w:p>
        </w:tc>
        <w:tc>
          <w:tcPr>
            <w:tcW w:w="2265" w:type="dxa"/>
          </w:tcPr>
          <w:p w14:paraId="41E85002" w14:textId="54A451BE" w:rsidR="00F97EF1" w:rsidRDefault="00BE4E88" w:rsidP="007F3DC0">
            <w:r>
              <w:t>P</w:t>
            </w:r>
            <w:r w:rsidR="00C923DE">
              <w:t>asient</w:t>
            </w:r>
            <w:r>
              <w:t>: S</w:t>
            </w:r>
            <w:r w:rsidR="00A5232D">
              <w:t xml:space="preserve">e en oversikt av informasjon tilknyttet helse </w:t>
            </w:r>
          </w:p>
        </w:tc>
        <w:tc>
          <w:tcPr>
            <w:tcW w:w="2265" w:type="dxa"/>
          </w:tcPr>
          <w:p w14:paraId="0852232A" w14:textId="1F9F30DC" w:rsidR="00F97EF1" w:rsidRDefault="00A5232D" w:rsidP="007F3DC0">
            <w:r>
              <w:t>Funksjonell</w:t>
            </w:r>
          </w:p>
        </w:tc>
        <w:tc>
          <w:tcPr>
            <w:tcW w:w="2265" w:type="dxa"/>
          </w:tcPr>
          <w:p w14:paraId="521BABD8" w14:textId="2F6A16FA" w:rsidR="00F97EF1" w:rsidRDefault="00A5232D" w:rsidP="007F3DC0">
            <w:r>
              <w:t>Høy</w:t>
            </w:r>
          </w:p>
        </w:tc>
      </w:tr>
      <w:tr w:rsidR="00F97EF1" w14:paraId="782C5316" w14:textId="77777777" w:rsidTr="00F97EF1">
        <w:tc>
          <w:tcPr>
            <w:tcW w:w="2265" w:type="dxa"/>
          </w:tcPr>
          <w:p w14:paraId="29B76FEB" w14:textId="32E85112" w:rsidR="00F97EF1" w:rsidRDefault="00A871B4" w:rsidP="007F3DC0">
            <w:r>
              <w:t>2</w:t>
            </w:r>
          </w:p>
        </w:tc>
        <w:tc>
          <w:tcPr>
            <w:tcW w:w="2265" w:type="dxa"/>
          </w:tcPr>
          <w:p w14:paraId="7D4D4D81" w14:textId="0049C358" w:rsidR="00F97EF1" w:rsidRDefault="00BE4E88" w:rsidP="007F3DC0">
            <w:r>
              <w:t xml:space="preserve">Pasient: </w:t>
            </w:r>
            <w:r w:rsidR="00A5232D">
              <w:t xml:space="preserve">Ønsker å betille time </w:t>
            </w:r>
            <w:r w:rsidR="0032445A">
              <w:t>med beskrivelse av problemer</w:t>
            </w:r>
          </w:p>
        </w:tc>
        <w:tc>
          <w:tcPr>
            <w:tcW w:w="2265" w:type="dxa"/>
          </w:tcPr>
          <w:p w14:paraId="19A3447A" w14:textId="43F10677" w:rsidR="00F97EF1" w:rsidRDefault="0032445A" w:rsidP="007F3DC0">
            <w:r>
              <w:t>Funksjonell</w:t>
            </w:r>
          </w:p>
        </w:tc>
        <w:tc>
          <w:tcPr>
            <w:tcW w:w="2265" w:type="dxa"/>
          </w:tcPr>
          <w:p w14:paraId="2786C47A" w14:textId="02B5BA5C" w:rsidR="00F97EF1" w:rsidRDefault="0032445A" w:rsidP="007F3DC0">
            <w:r>
              <w:t>Høy</w:t>
            </w:r>
          </w:p>
        </w:tc>
      </w:tr>
      <w:tr w:rsidR="00F97EF1" w14:paraId="11776E01" w14:textId="77777777" w:rsidTr="00F97EF1">
        <w:tc>
          <w:tcPr>
            <w:tcW w:w="2265" w:type="dxa"/>
          </w:tcPr>
          <w:p w14:paraId="577C59DE" w14:textId="157AF915" w:rsidR="00F97EF1" w:rsidRDefault="00A871B4" w:rsidP="007F3DC0">
            <w:r>
              <w:t>3</w:t>
            </w:r>
          </w:p>
        </w:tc>
        <w:tc>
          <w:tcPr>
            <w:tcW w:w="2265" w:type="dxa"/>
          </w:tcPr>
          <w:p w14:paraId="5890829F" w14:textId="71A6D0CD" w:rsidR="00F97EF1" w:rsidRDefault="00BE4E88" w:rsidP="007F3DC0">
            <w:r>
              <w:t xml:space="preserve">Lege: </w:t>
            </w:r>
            <w:r w:rsidR="0032445A">
              <w:t>Se dagens pasienter</w:t>
            </w:r>
            <w:r w:rsidR="00843C67">
              <w:t xml:space="preserve"> og avtaler</w:t>
            </w:r>
          </w:p>
        </w:tc>
        <w:tc>
          <w:tcPr>
            <w:tcW w:w="2265" w:type="dxa"/>
          </w:tcPr>
          <w:p w14:paraId="3AEFF9F5" w14:textId="57F2AF72" w:rsidR="00F97EF1" w:rsidRDefault="00843C67" w:rsidP="007F3DC0">
            <w:r>
              <w:t>Funksjonell</w:t>
            </w:r>
          </w:p>
        </w:tc>
        <w:tc>
          <w:tcPr>
            <w:tcW w:w="2265" w:type="dxa"/>
          </w:tcPr>
          <w:p w14:paraId="235510EF" w14:textId="73DCF9E6" w:rsidR="00F97EF1" w:rsidRDefault="00843C67" w:rsidP="007F3DC0">
            <w:r>
              <w:t>Høy</w:t>
            </w:r>
          </w:p>
        </w:tc>
      </w:tr>
      <w:tr w:rsidR="00F97EF1" w14:paraId="05173134" w14:textId="77777777" w:rsidTr="00F97EF1">
        <w:tc>
          <w:tcPr>
            <w:tcW w:w="2265" w:type="dxa"/>
          </w:tcPr>
          <w:p w14:paraId="2DC3D34A" w14:textId="29B2506E" w:rsidR="00F97EF1" w:rsidRDefault="00A871B4" w:rsidP="007F3DC0">
            <w:r>
              <w:t>4</w:t>
            </w:r>
          </w:p>
        </w:tc>
        <w:tc>
          <w:tcPr>
            <w:tcW w:w="2265" w:type="dxa"/>
          </w:tcPr>
          <w:p w14:paraId="4C8D76D4" w14:textId="079F509E" w:rsidR="00F97EF1" w:rsidRDefault="00BE4E88" w:rsidP="007F3DC0">
            <w:r>
              <w:t xml:space="preserve">Lege: </w:t>
            </w:r>
            <w:r w:rsidR="00843C67">
              <w:t>Se alle pasienter og avtaler</w:t>
            </w:r>
          </w:p>
        </w:tc>
        <w:tc>
          <w:tcPr>
            <w:tcW w:w="2265" w:type="dxa"/>
          </w:tcPr>
          <w:p w14:paraId="6A147EA7" w14:textId="1D04B5E6" w:rsidR="00F97EF1" w:rsidRDefault="00843C67" w:rsidP="007F3DC0">
            <w:r>
              <w:t>Funksjonell</w:t>
            </w:r>
          </w:p>
        </w:tc>
        <w:tc>
          <w:tcPr>
            <w:tcW w:w="2265" w:type="dxa"/>
          </w:tcPr>
          <w:p w14:paraId="2F4BAC21" w14:textId="1396CA12" w:rsidR="00F97EF1" w:rsidRDefault="00843C67" w:rsidP="007F3DC0">
            <w:r>
              <w:t>Høy</w:t>
            </w:r>
          </w:p>
        </w:tc>
      </w:tr>
      <w:tr w:rsidR="00843C67" w14:paraId="2EB283A1" w14:textId="77777777" w:rsidTr="00F97EF1">
        <w:tc>
          <w:tcPr>
            <w:tcW w:w="2265" w:type="dxa"/>
          </w:tcPr>
          <w:p w14:paraId="05BEE136" w14:textId="11707741" w:rsidR="00843C67" w:rsidRDefault="00843C67" w:rsidP="007F3DC0">
            <w:r>
              <w:t>5</w:t>
            </w:r>
          </w:p>
        </w:tc>
        <w:tc>
          <w:tcPr>
            <w:tcW w:w="2265" w:type="dxa"/>
          </w:tcPr>
          <w:p w14:paraId="06D27C1C" w14:textId="3370ED7A" w:rsidR="00843C67" w:rsidRDefault="00BE4E88" w:rsidP="007F3DC0">
            <w:r>
              <w:t xml:space="preserve">Lege: </w:t>
            </w:r>
            <w:r w:rsidR="008428C9">
              <w:t xml:space="preserve">Åpne pasient siden </w:t>
            </w:r>
            <w:r w:rsidR="00401612">
              <w:t xml:space="preserve"> og se relevant informasjon for konsultasjon</w:t>
            </w:r>
          </w:p>
        </w:tc>
        <w:tc>
          <w:tcPr>
            <w:tcW w:w="2265" w:type="dxa"/>
          </w:tcPr>
          <w:p w14:paraId="53EFE715" w14:textId="3E5A232C" w:rsidR="00843C67" w:rsidRDefault="00401612" w:rsidP="007F3DC0">
            <w:r>
              <w:t>Funksjonell</w:t>
            </w:r>
          </w:p>
        </w:tc>
        <w:tc>
          <w:tcPr>
            <w:tcW w:w="2265" w:type="dxa"/>
          </w:tcPr>
          <w:p w14:paraId="0405EA72" w14:textId="77777777" w:rsidR="00843C67" w:rsidRDefault="00401612" w:rsidP="007F3DC0">
            <w:r>
              <w:t>Høy</w:t>
            </w:r>
          </w:p>
          <w:p w14:paraId="3580F136" w14:textId="3B5E995C" w:rsidR="00401612" w:rsidRDefault="00401612" w:rsidP="007F3DC0"/>
        </w:tc>
      </w:tr>
      <w:tr w:rsidR="00401612" w14:paraId="3E2F74FD" w14:textId="77777777" w:rsidTr="00F97EF1">
        <w:tc>
          <w:tcPr>
            <w:tcW w:w="2265" w:type="dxa"/>
          </w:tcPr>
          <w:p w14:paraId="2C6B35DF" w14:textId="1480D2B4" w:rsidR="00401612" w:rsidRDefault="00B20F7E" w:rsidP="007F3DC0">
            <w:r>
              <w:lastRenderedPageBreak/>
              <w:t>6</w:t>
            </w:r>
          </w:p>
        </w:tc>
        <w:tc>
          <w:tcPr>
            <w:tcW w:w="2265" w:type="dxa"/>
          </w:tcPr>
          <w:p w14:paraId="27FE7E82" w14:textId="61B20898" w:rsidR="00401612" w:rsidRDefault="00BE4E88" w:rsidP="007F3DC0">
            <w:r>
              <w:t>L</w:t>
            </w:r>
            <w:r w:rsidR="00A81E87">
              <w:t>ege</w:t>
            </w:r>
            <w:r>
              <w:t>:</w:t>
            </w:r>
            <w:r w:rsidR="00A81E87">
              <w:t xml:space="preserve"> </w:t>
            </w:r>
            <w:r w:rsidR="00B20F7E">
              <w:t>Knytte informasjon til pasient sammen</w:t>
            </w:r>
            <w:r w:rsidR="00F147DB">
              <w:t xml:space="preserve"> slik at relatert informasjon vises</w:t>
            </w:r>
            <w:r w:rsidR="00A81E87">
              <w:t>.</w:t>
            </w:r>
          </w:p>
        </w:tc>
        <w:tc>
          <w:tcPr>
            <w:tcW w:w="2265" w:type="dxa"/>
          </w:tcPr>
          <w:p w14:paraId="69481A8A" w14:textId="674192C9" w:rsidR="00401612" w:rsidRDefault="00A81E87" w:rsidP="007F3DC0">
            <w:r>
              <w:t>Funksjonell</w:t>
            </w:r>
          </w:p>
        </w:tc>
        <w:tc>
          <w:tcPr>
            <w:tcW w:w="2265" w:type="dxa"/>
          </w:tcPr>
          <w:p w14:paraId="0E2F0DC2" w14:textId="3364537E" w:rsidR="00401612" w:rsidRDefault="00A81E87" w:rsidP="007F3DC0">
            <w:r>
              <w:t>Høy</w:t>
            </w:r>
          </w:p>
        </w:tc>
      </w:tr>
      <w:tr w:rsidR="00401612" w14:paraId="53A7A362" w14:textId="77777777" w:rsidTr="00F97EF1">
        <w:tc>
          <w:tcPr>
            <w:tcW w:w="2265" w:type="dxa"/>
          </w:tcPr>
          <w:p w14:paraId="7149CA35" w14:textId="53A813FE" w:rsidR="00401612" w:rsidRDefault="00862418" w:rsidP="007F3DC0">
            <w:r>
              <w:t>7</w:t>
            </w:r>
          </w:p>
        </w:tc>
        <w:tc>
          <w:tcPr>
            <w:tcW w:w="2265" w:type="dxa"/>
          </w:tcPr>
          <w:p w14:paraId="36DF436C" w14:textId="53EB87C8" w:rsidR="00401612" w:rsidRDefault="00BE4E88" w:rsidP="007F3DC0">
            <w:r>
              <w:t xml:space="preserve">Lege: </w:t>
            </w:r>
            <w:r w:rsidR="00192E4D">
              <w:t xml:space="preserve">Laste opp dokumentasjon </w:t>
            </w:r>
            <w:r w:rsidR="00884F2D">
              <w:t>og prøvesvar, for å tilgjengelig gjøre informasjon i pasient</w:t>
            </w:r>
            <w:r w:rsidR="003A1861">
              <w:t xml:space="preserve"> journal</w:t>
            </w:r>
          </w:p>
        </w:tc>
        <w:tc>
          <w:tcPr>
            <w:tcW w:w="2265" w:type="dxa"/>
          </w:tcPr>
          <w:p w14:paraId="2E2A5CEE" w14:textId="62E6D9F7" w:rsidR="00401612" w:rsidRDefault="003A1861" w:rsidP="007F3DC0">
            <w:r>
              <w:t>Funksjonell</w:t>
            </w:r>
          </w:p>
        </w:tc>
        <w:tc>
          <w:tcPr>
            <w:tcW w:w="2265" w:type="dxa"/>
          </w:tcPr>
          <w:p w14:paraId="2A3BD002" w14:textId="78D58231" w:rsidR="00401612" w:rsidRDefault="003A1861" w:rsidP="007F3DC0">
            <w:r>
              <w:t>Høy</w:t>
            </w:r>
          </w:p>
        </w:tc>
      </w:tr>
      <w:tr w:rsidR="00401612" w14:paraId="45CD891B" w14:textId="77777777" w:rsidTr="00F97EF1">
        <w:tc>
          <w:tcPr>
            <w:tcW w:w="2265" w:type="dxa"/>
          </w:tcPr>
          <w:p w14:paraId="7AFD8D44" w14:textId="31F08AE3" w:rsidR="00401612" w:rsidRDefault="003A1861" w:rsidP="007F3DC0">
            <w:r>
              <w:t>8</w:t>
            </w:r>
          </w:p>
        </w:tc>
        <w:tc>
          <w:tcPr>
            <w:tcW w:w="2265" w:type="dxa"/>
          </w:tcPr>
          <w:p w14:paraId="6C2164CF" w14:textId="09AD401D" w:rsidR="00401612" w:rsidRDefault="00BE4E88" w:rsidP="007F3DC0">
            <w:r>
              <w:t>Admin:</w:t>
            </w:r>
            <w:r w:rsidR="003806C3">
              <w:t>Admininstrere brukere og roller, for å sikre korrekt tilgang.</w:t>
            </w:r>
          </w:p>
        </w:tc>
        <w:tc>
          <w:tcPr>
            <w:tcW w:w="2265" w:type="dxa"/>
          </w:tcPr>
          <w:p w14:paraId="582543D2" w14:textId="6BCCC186" w:rsidR="00401612" w:rsidRDefault="003806C3" w:rsidP="007F3DC0">
            <w:r>
              <w:t>Ikke funksjonell</w:t>
            </w:r>
          </w:p>
        </w:tc>
        <w:tc>
          <w:tcPr>
            <w:tcW w:w="2265" w:type="dxa"/>
          </w:tcPr>
          <w:p w14:paraId="28A7BB6A" w14:textId="1394BEC4" w:rsidR="00401612" w:rsidRDefault="003806C3" w:rsidP="007F3DC0">
            <w:r>
              <w:t>Høy</w:t>
            </w:r>
          </w:p>
        </w:tc>
      </w:tr>
      <w:tr w:rsidR="00401612" w14:paraId="11C72227" w14:textId="77777777" w:rsidTr="00F97EF1">
        <w:tc>
          <w:tcPr>
            <w:tcW w:w="2265" w:type="dxa"/>
          </w:tcPr>
          <w:p w14:paraId="57898228" w14:textId="4C67221F" w:rsidR="00401612" w:rsidRDefault="003806C3" w:rsidP="007F3DC0">
            <w:r>
              <w:t>9</w:t>
            </w:r>
          </w:p>
        </w:tc>
        <w:tc>
          <w:tcPr>
            <w:tcW w:w="2265" w:type="dxa"/>
          </w:tcPr>
          <w:p w14:paraId="51530D6D" w14:textId="0628B9FD" w:rsidR="00401612" w:rsidRDefault="00BE4E88" w:rsidP="007F3DC0">
            <w:r>
              <w:t>Bruker: Enkel og oversitklig grensesnitt, systemet skal være lett og forstå og bruke</w:t>
            </w:r>
          </w:p>
        </w:tc>
        <w:tc>
          <w:tcPr>
            <w:tcW w:w="2265" w:type="dxa"/>
          </w:tcPr>
          <w:p w14:paraId="7A36E0B7" w14:textId="303258DC" w:rsidR="00401612" w:rsidRDefault="00BE4E88" w:rsidP="007F3DC0">
            <w:r>
              <w:t>Ikke funksjonell</w:t>
            </w:r>
          </w:p>
        </w:tc>
        <w:tc>
          <w:tcPr>
            <w:tcW w:w="2265" w:type="dxa"/>
          </w:tcPr>
          <w:p w14:paraId="2657CFAF" w14:textId="6CC32DFE" w:rsidR="00401612" w:rsidRDefault="00BE4E88" w:rsidP="007F3DC0">
            <w:r>
              <w:t>Høy</w:t>
            </w:r>
          </w:p>
        </w:tc>
      </w:tr>
      <w:tr w:rsidR="00BE4E88" w14:paraId="5C3D859A" w14:textId="77777777" w:rsidTr="00F97EF1">
        <w:tc>
          <w:tcPr>
            <w:tcW w:w="2265" w:type="dxa"/>
          </w:tcPr>
          <w:p w14:paraId="2706BF93" w14:textId="616859B8" w:rsidR="00BE4E88" w:rsidRDefault="00BE4E88" w:rsidP="007F3DC0">
            <w:r>
              <w:t>10</w:t>
            </w:r>
          </w:p>
        </w:tc>
        <w:tc>
          <w:tcPr>
            <w:tcW w:w="2265" w:type="dxa"/>
          </w:tcPr>
          <w:p w14:paraId="48F02E5D" w14:textId="07D034B0" w:rsidR="00BE4E88" w:rsidRDefault="00BE4E88" w:rsidP="007F3DC0">
            <w:r>
              <w:t xml:space="preserve">Bruker: </w:t>
            </w:r>
            <w:r w:rsidR="00767964">
              <w:t>Tilpasset skjermer, mobil, pc, nettbrett.</w:t>
            </w:r>
          </w:p>
        </w:tc>
        <w:tc>
          <w:tcPr>
            <w:tcW w:w="2265" w:type="dxa"/>
          </w:tcPr>
          <w:p w14:paraId="412F75F5" w14:textId="3A72012C" w:rsidR="00BE4E88" w:rsidRDefault="00767964" w:rsidP="007F3DC0">
            <w:r>
              <w:t>Ikke funksjonell</w:t>
            </w:r>
          </w:p>
        </w:tc>
        <w:tc>
          <w:tcPr>
            <w:tcW w:w="2265" w:type="dxa"/>
          </w:tcPr>
          <w:p w14:paraId="54CD1F7B" w14:textId="103248F9" w:rsidR="00BE4E88" w:rsidRDefault="00767964" w:rsidP="007F3DC0">
            <w:r>
              <w:t>Høy</w:t>
            </w:r>
          </w:p>
        </w:tc>
      </w:tr>
      <w:tr w:rsidR="00767964" w14:paraId="6CC9A6B0" w14:textId="77777777" w:rsidTr="00F97EF1">
        <w:tc>
          <w:tcPr>
            <w:tcW w:w="2265" w:type="dxa"/>
          </w:tcPr>
          <w:p w14:paraId="7FB79009" w14:textId="711A73EF" w:rsidR="00767964" w:rsidRDefault="00767964" w:rsidP="007F3DC0">
            <w:r>
              <w:t>11</w:t>
            </w:r>
          </w:p>
        </w:tc>
        <w:tc>
          <w:tcPr>
            <w:tcW w:w="2265" w:type="dxa"/>
          </w:tcPr>
          <w:p w14:paraId="401D97B7" w14:textId="3FB39486" w:rsidR="00767964" w:rsidRDefault="00767964" w:rsidP="007F3DC0">
            <w:r>
              <w:t>Bruker:</w:t>
            </w:r>
            <w:r w:rsidR="005C2952">
              <w:t xml:space="preserve"> Sikker lagring av personopplysninger</w:t>
            </w:r>
            <w:r w:rsidR="003668AF">
              <w:t>.</w:t>
            </w:r>
          </w:p>
        </w:tc>
        <w:tc>
          <w:tcPr>
            <w:tcW w:w="2265" w:type="dxa"/>
          </w:tcPr>
          <w:p w14:paraId="4A52176E" w14:textId="13AA3A68" w:rsidR="00767964" w:rsidRDefault="003668AF" w:rsidP="007F3DC0">
            <w:r>
              <w:t>Ikke funksjonell</w:t>
            </w:r>
          </w:p>
        </w:tc>
        <w:tc>
          <w:tcPr>
            <w:tcW w:w="2265" w:type="dxa"/>
          </w:tcPr>
          <w:p w14:paraId="4A59A988" w14:textId="63FA60E5" w:rsidR="00767964" w:rsidRDefault="003668AF" w:rsidP="007F3DC0">
            <w:r>
              <w:t>Høy</w:t>
            </w:r>
          </w:p>
        </w:tc>
      </w:tr>
    </w:tbl>
    <w:p w14:paraId="514FCC78" w14:textId="77777777" w:rsidR="007F3DC0" w:rsidRPr="007F3DC0" w:rsidRDefault="007F3DC0" w:rsidP="007F3DC0"/>
    <w:p w14:paraId="4856686B" w14:textId="77777777" w:rsidR="00D240A9" w:rsidRPr="00DF121D" w:rsidRDefault="00D240A9" w:rsidP="00D240A9"/>
    <w:p w14:paraId="6A758346" w14:textId="77777777" w:rsidR="0008192F" w:rsidRPr="0008192F" w:rsidRDefault="0008192F" w:rsidP="0008192F"/>
    <w:p w14:paraId="0E8C386A" w14:textId="2349D26C" w:rsidR="00B44372" w:rsidRDefault="00B44372" w:rsidP="007F3B66">
      <w:pPr>
        <w:pStyle w:val="Heading1"/>
      </w:pPr>
      <w:r>
        <w:br w:type="page"/>
      </w:r>
      <w:bookmarkStart w:id="9" w:name="_Toc242708861"/>
      <w:r w:rsidR="007F3B66">
        <w:lastRenderedPageBreak/>
        <w:t>Ikke</w:t>
      </w:r>
      <w:r w:rsidR="00A26B66">
        <w:t xml:space="preserve"> </w:t>
      </w:r>
      <w:r w:rsidR="007F3B66">
        <w:t>funksjonelle krav</w:t>
      </w:r>
      <w:bookmarkEnd w:id="9"/>
    </w:p>
    <w:p w14:paraId="235FBAB4" w14:textId="73984525" w:rsidR="00A26B66" w:rsidRDefault="00A26B66" w:rsidP="00A26B66">
      <w:pPr>
        <w:pStyle w:val="ListParagraph"/>
        <w:numPr>
          <w:ilvl w:val="0"/>
          <w:numId w:val="7"/>
        </w:numPr>
      </w:pPr>
      <w:r>
        <w:t>Brukergrensesnitt skal være enkelt, tydelig og konsistent</w:t>
      </w:r>
    </w:p>
    <w:p w14:paraId="59CC9A12" w14:textId="27F238EE" w:rsidR="00A26B66" w:rsidRDefault="00A26B66" w:rsidP="00A26B66">
      <w:pPr>
        <w:pStyle w:val="ListParagraph"/>
        <w:numPr>
          <w:ilvl w:val="0"/>
          <w:numId w:val="7"/>
        </w:numPr>
      </w:pPr>
      <w:r>
        <w:t>Løsningen skal ta hensyn til tilgjengelighet for brukere som kan ha utfordringer med digitale tjenester</w:t>
      </w:r>
    </w:p>
    <w:p w14:paraId="2629FAEA" w14:textId="0933AC4A" w:rsidR="00A26B66" w:rsidRDefault="00A26B66" w:rsidP="00A26B66">
      <w:pPr>
        <w:pStyle w:val="ListParagraph"/>
        <w:numPr>
          <w:ilvl w:val="0"/>
          <w:numId w:val="7"/>
        </w:numPr>
      </w:pPr>
      <w:r>
        <w:t>Brukere skal bare få tilgang til funksjoner og informasjon som passer til rollen sin</w:t>
      </w:r>
    </w:p>
    <w:p w14:paraId="2BC52610" w14:textId="68C8333C" w:rsidR="00A26B66" w:rsidRDefault="00290D24" w:rsidP="00A26B66">
      <w:pPr>
        <w:pStyle w:val="ListParagraph"/>
        <w:numPr>
          <w:ilvl w:val="0"/>
          <w:numId w:val="7"/>
        </w:numPr>
      </w:pPr>
      <w:r>
        <w:t>Prototypen skal bruke fiktiv/testdata og ikke ekte pasientopplysninger.</w:t>
      </w:r>
    </w:p>
    <w:p w14:paraId="51C6AE83" w14:textId="08C62379" w:rsidR="00290D24" w:rsidRDefault="00290D24" w:rsidP="00A26B66">
      <w:pPr>
        <w:pStyle w:val="ListParagraph"/>
        <w:numPr>
          <w:ilvl w:val="0"/>
          <w:numId w:val="7"/>
        </w:numPr>
      </w:pPr>
      <w:r>
        <w:t>Frontend skal kunne kommunisere med backen gjennom et API når backen utvikles</w:t>
      </w:r>
      <w:r w:rsidR="004865E7">
        <w:t>.</w:t>
      </w:r>
    </w:p>
    <w:p w14:paraId="5162CF7A" w14:textId="03F424A1" w:rsidR="004865E7" w:rsidRDefault="004865E7" w:rsidP="00A26B66">
      <w:pPr>
        <w:pStyle w:val="ListParagraph"/>
        <w:numPr>
          <w:ilvl w:val="0"/>
          <w:numId w:val="7"/>
        </w:numPr>
      </w:pPr>
      <w:r>
        <w:t>Data skal lagres i en relasjonsdatabase.</w:t>
      </w:r>
    </w:p>
    <w:p w14:paraId="22401664" w14:textId="29D111DB" w:rsidR="004865E7" w:rsidRPr="00A26B66" w:rsidRDefault="004865E7" w:rsidP="00A26B66">
      <w:pPr>
        <w:pStyle w:val="ListParagraph"/>
        <w:numPr>
          <w:ilvl w:val="0"/>
          <w:numId w:val="7"/>
        </w:numPr>
      </w:pPr>
      <w:r>
        <w:t>Løsningen skal kunne kjøres i en nettleser</w:t>
      </w:r>
    </w:p>
    <w:p w14:paraId="37E76821" w14:textId="588C0442" w:rsidR="00DD659A" w:rsidRPr="002D5533" w:rsidRDefault="002D5533" w:rsidP="00B44372">
      <w:pPr>
        <w:pStyle w:val="Heading3"/>
      </w:pPr>
      <w:bookmarkStart w:id="10" w:name="_Toc242708862"/>
      <w:r w:rsidRPr="002D5533">
        <w:t>Overskrift</w:t>
      </w:r>
      <w:r w:rsidR="00DD659A" w:rsidRPr="002D5533">
        <w:t xml:space="preserve"> 3</w:t>
      </w:r>
      <w:bookmarkEnd w:id="10"/>
    </w:p>
    <w:p w14:paraId="667ADD80" w14:textId="679E8056" w:rsidR="00DD659A" w:rsidRPr="002D5533" w:rsidRDefault="002D5533">
      <w:pPr>
        <w:spacing w:after="160" w:line="259" w:lineRule="auto"/>
      </w:pPr>
      <w:r w:rsidRPr="00906F9D">
        <w:rPr>
          <w:rFonts w:cstheme="minorHAnsi"/>
        </w:rPr>
        <w:t>Overskrift 3 brukes til underpunkt i</w:t>
      </w:r>
      <w:r>
        <w:rPr>
          <w:rFonts w:cstheme="minorHAnsi"/>
        </w:rPr>
        <w:t xml:space="preserve">nnenfor hovedpunkter (overskrift 2). </w:t>
      </w:r>
      <w:r w:rsidR="00DD659A" w:rsidRPr="002D5533">
        <w:br w:type="page"/>
      </w:r>
    </w:p>
    <w:p w14:paraId="3A1D5E9A" w14:textId="3B5CFDBA" w:rsidR="001C5850" w:rsidRDefault="004615AD" w:rsidP="00DD659A">
      <w:pPr>
        <w:pStyle w:val="Heading1"/>
      </w:pPr>
      <w:bookmarkStart w:id="11" w:name="_Toc242708863"/>
      <w:r>
        <w:lastRenderedPageBreak/>
        <w:t>Programmer</w:t>
      </w:r>
      <w:bookmarkEnd w:id="11"/>
    </w:p>
    <w:p w14:paraId="2F0F7373" w14:textId="44CB8241" w:rsidR="004615AD" w:rsidRDefault="004615AD" w:rsidP="004615AD">
      <w:pPr>
        <w:pStyle w:val="Heading3"/>
      </w:pPr>
      <w:bookmarkStart w:id="12" w:name="_Toc242708864"/>
      <w:r>
        <w:t>HTML</w:t>
      </w:r>
      <w:bookmarkEnd w:id="12"/>
    </w:p>
    <w:p w14:paraId="7D78BC34" w14:textId="4E7C0FFA" w:rsidR="004615AD" w:rsidRDefault="004615AD" w:rsidP="004615AD">
      <w:pPr>
        <w:pStyle w:val="Heading3"/>
      </w:pPr>
      <w:bookmarkStart w:id="13" w:name="_Toc242708865"/>
      <w:r>
        <w:t>CSS</w:t>
      </w:r>
      <w:bookmarkEnd w:id="13"/>
    </w:p>
    <w:p w14:paraId="5AC267D5" w14:textId="5B3E3BB7" w:rsidR="004615AD" w:rsidRDefault="004615AD" w:rsidP="004615AD">
      <w:pPr>
        <w:pStyle w:val="Heading3"/>
      </w:pPr>
      <w:bookmarkStart w:id="14" w:name="_Toc242708866"/>
      <w:r>
        <w:t>Typescript</w:t>
      </w:r>
      <w:bookmarkEnd w:id="14"/>
    </w:p>
    <w:p w14:paraId="0A62E53C" w14:textId="59119910" w:rsidR="004615AD" w:rsidRDefault="00D16D72" w:rsidP="00D16D72">
      <w:pPr>
        <w:pStyle w:val="Heading3"/>
      </w:pPr>
      <w:bookmarkStart w:id="15" w:name="_Toc242708867"/>
      <w:r>
        <w:t>PostgreSQL</w:t>
      </w:r>
      <w:bookmarkEnd w:id="15"/>
    </w:p>
    <w:p w14:paraId="4714D93C" w14:textId="6B4FC849" w:rsidR="00D16D72" w:rsidRDefault="00D16D72" w:rsidP="00D16D72">
      <w:pPr>
        <w:pStyle w:val="Heading3"/>
      </w:pPr>
      <w:bookmarkStart w:id="16" w:name="_Toc242708868"/>
      <w:r>
        <w:t>React vite</w:t>
      </w:r>
      <w:bookmarkEnd w:id="16"/>
    </w:p>
    <w:p w14:paraId="5DB8E621" w14:textId="53B4AE29" w:rsidR="00D16D72" w:rsidRDefault="00D16D72" w:rsidP="00D16D72">
      <w:pPr>
        <w:pStyle w:val="Heading3"/>
      </w:pPr>
      <w:bookmarkStart w:id="17" w:name="_Toc242708869"/>
      <w:r>
        <w:t>Node.js</w:t>
      </w:r>
      <w:bookmarkEnd w:id="17"/>
    </w:p>
    <w:p w14:paraId="3596B99F" w14:textId="5BF865D5" w:rsidR="00D16D72" w:rsidRDefault="00FB130A" w:rsidP="00D16D72">
      <w:pPr>
        <w:pStyle w:val="Heading3"/>
      </w:pPr>
      <w:bookmarkStart w:id="18" w:name="_Toc242708870"/>
      <w:r>
        <w:t>Express</w:t>
      </w:r>
      <w:bookmarkEnd w:id="18"/>
    </w:p>
    <w:p w14:paraId="147F64E3" w14:textId="1FBA8CDB" w:rsidR="00FB130A" w:rsidRDefault="00FB130A" w:rsidP="00FB130A">
      <w:pPr>
        <w:pStyle w:val="Heading3"/>
      </w:pPr>
      <w:bookmarkStart w:id="19" w:name="_Toc242708871"/>
      <w:r>
        <w:t>Rest API</w:t>
      </w:r>
      <w:bookmarkEnd w:id="19"/>
    </w:p>
    <w:p w14:paraId="574298BD" w14:textId="358157DE" w:rsidR="00FB130A" w:rsidRDefault="00FB130A" w:rsidP="00FB130A">
      <w:pPr>
        <w:pStyle w:val="Heading3"/>
      </w:pPr>
      <w:bookmarkStart w:id="20" w:name="_Toc242708872"/>
      <w:r>
        <w:t>Database</w:t>
      </w:r>
      <w:bookmarkEnd w:id="20"/>
    </w:p>
    <w:p w14:paraId="3C731535" w14:textId="77777777" w:rsidR="00FB130A" w:rsidRDefault="00FB130A" w:rsidP="00FB130A"/>
    <w:p w14:paraId="1CE7E590" w14:textId="77777777" w:rsidR="00FB130A" w:rsidRDefault="00FB130A" w:rsidP="00FB130A"/>
    <w:p w14:paraId="4D979734" w14:textId="77777777" w:rsidR="00FB130A" w:rsidRDefault="00FB130A" w:rsidP="00FB130A"/>
    <w:p w14:paraId="0019AAC7" w14:textId="77777777" w:rsidR="00FB130A" w:rsidRDefault="00FB130A" w:rsidP="00FB130A"/>
    <w:p w14:paraId="22A7A8E9" w14:textId="77777777" w:rsidR="00FB130A" w:rsidRDefault="00FB130A" w:rsidP="00FB130A"/>
    <w:p w14:paraId="6428E627" w14:textId="77777777" w:rsidR="00FB130A" w:rsidRDefault="00FB130A" w:rsidP="00FB130A"/>
    <w:p w14:paraId="7C9A9A02" w14:textId="77777777" w:rsidR="00FB130A" w:rsidRDefault="00FB130A" w:rsidP="00FB130A"/>
    <w:p w14:paraId="49676AEE" w14:textId="77777777" w:rsidR="00FB130A" w:rsidRDefault="00FB130A" w:rsidP="00FB130A"/>
    <w:p w14:paraId="30C74449" w14:textId="1DC2975B" w:rsidR="00FB130A" w:rsidRDefault="00FB130A" w:rsidP="00FB130A">
      <w:pPr>
        <w:pStyle w:val="Heading1"/>
      </w:pPr>
      <w:bookmarkStart w:id="21" w:name="_Toc242708873"/>
      <w:r>
        <w:t>Gruppekontrakt</w:t>
      </w:r>
      <w:bookmarkEnd w:id="21"/>
    </w:p>
    <w:p w14:paraId="626FEF6F" w14:textId="5290B1C4" w:rsidR="00115D3B" w:rsidRDefault="00115D3B" w:rsidP="00115D3B">
      <w:r>
        <w:t>Lime inn gruppekontrakt</w:t>
      </w:r>
    </w:p>
    <w:p w14:paraId="71B61617" w14:textId="3F25EBE6" w:rsidR="00115D3B" w:rsidRDefault="00115D3B" w:rsidP="00115D3B">
      <w:pPr>
        <w:pStyle w:val="Heading3"/>
      </w:pPr>
      <w:bookmarkStart w:id="22" w:name="_Toc242708874"/>
      <w:r>
        <w:t>Møtereferat og agenda</w:t>
      </w:r>
      <w:bookmarkEnd w:id="22"/>
    </w:p>
    <w:p w14:paraId="448CBC6C" w14:textId="0AB3D0DB" w:rsidR="002B7270" w:rsidRDefault="002B7270" w:rsidP="002B7270">
      <w:pPr>
        <w:pStyle w:val="Heading3"/>
      </w:pPr>
      <w:bookmarkStart w:id="23" w:name="_Toc242708875"/>
      <w:proofErr w:type="spellStart"/>
      <w:r>
        <w:t>Github</w:t>
      </w:r>
      <w:bookmarkEnd w:id="23"/>
      <w:proofErr w:type="spellEnd"/>
    </w:p>
    <w:p w14:paraId="65B026F6" w14:textId="1F43C4F3" w:rsidR="00E029CA" w:rsidRPr="00E029CA" w:rsidRDefault="00E029CA" w:rsidP="00E029CA">
      <w:r w:rsidRPr="00E029CA">
        <w:drawing>
          <wp:inline distT="0" distB="0" distL="0" distR="0" wp14:anchorId="05E77426" wp14:editId="1DA12CAA">
            <wp:extent cx="5759450" cy="3185795"/>
            <wp:effectExtent l="0" t="0" r="0" b="0"/>
            <wp:docPr id="1080619887" name="Picture 1" descr="The image is a GitHub repository dashboard displaying the statistics for a project named 'APP2000-Helseoppg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19887" name="Picture 1" descr="The image is a GitHub repository dashboard displaying the statistics for a project named 'APP2000-Helseoppgave'.&#10;&#10;AI-generated content may be incorrect."/>
                    <pic:cNvPicPr/>
                  </pic:nvPicPr>
                  <pic:blipFill>
                    <a:blip r:embed="rId16"/>
                    <a:stretch>
                      <a:fillRect/>
                    </a:stretch>
                  </pic:blipFill>
                  <pic:spPr>
                    <a:xfrm>
                      <a:off x="0" y="0"/>
                      <a:ext cx="5759450" cy="3185795"/>
                    </a:xfrm>
                    <a:prstGeom prst="rect">
                      <a:avLst/>
                    </a:prstGeom>
                  </pic:spPr>
                </pic:pic>
              </a:graphicData>
            </a:graphic>
          </wp:inline>
        </w:drawing>
      </w:r>
    </w:p>
    <w:p w14:paraId="5B2BB3B5" w14:textId="77777777" w:rsidR="00115D3B" w:rsidRPr="00115D3B" w:rsidRDefault="00115D3B" w:rsidP="00115D3B"/>
    <w:p w14:paraId="3FD034A3" w14:textId="77777777" w:rsidR="00FB130A" w:rsidRDefault="00FB130A" w:rsidP="00FB130A"/>
    <w:p w14:paraId="1DAFE1DF" w14:textId="77777777" w:rsidR="00FB130A" w:rsidRDefault="00FB130A" w:rsidP="00FB130A"/>
    <w:p w14:paraId="5D0A1F3E" w14:textId="77777777" w:rsidR="00FB130A" w:rsidRDefault="00FB130A" w:rsidP="00FB130A"/>
    <w:p w14:paraId="6286EA21" w14:textId="77777777" w:rsidR="00FB130A" w:rsidRDefault="00FB130A" w:rsidP="00FB130A"/>
    <w:p w14:paraId="21C58C12" w14:textId="77777777" w:rsidR="00FB130A" w:rsidRDefault="00FB130A" w:rsidP="00FB130A"/>
    <w:p w14:paraId="2B868F94" w14:textId="77777777" w:rsidR="00FB130A" w:rsidRDefault="00FB130A" w:rsidP="00FB130A"/>
    <w:p w14:paraId="3446D4B6" w14:textId="77777777" w:rsidR="002B7270" w:rsidRDefault="002B7270" w:rsidP="00FB130A"/>
    <w:p w14:paraId="5C973B35" w14:textId="77777777" w:rsidR="00FB130A" w:rsidRDefault="00FB130A" w:rsidP="00FB130A"/>
    <w:p w14:paraId="0A93B771" w14:textId="77777777" w:rsidR="00FB130A" w:rsidRPr="00FB130A" w:rsidRDefault="00FB130A" w:rsidP="00FB130A"/>
    <w:p w14:paraId="1290613A" w14:textId="6D0A2AEB" w:rsidR="00DD659A" w:rsidRDefault="00DD659A" w:rsidP="00DD659A">
      <w:pPr>
        <w:pStyle w:val="Heading1"/>
      </w:pPr>
      <w:bookmarkStart w:id="24" w:name="_Toc242708876"/>
      <w:r>
        <w:t>Kildehenvisninger, sitering og litteraturliste</w:t>
      </w:r>
      <w:bookmarkEnd w:id="24"/>
    </w:p>
    <w:p w14:paraId="17061CC5" w14:textId="6E1D2129" w:rsidR="004E2856" w:rsidRDefault="004E2856" w:rsidP="004E2856">
      <w:bookmarkStart w:id="25" w:name="_Hlk206760362"/>
      <w:r>
        <w:t>Alle oppgaver skal ha en litteraturliste. Denne sorteres vanligvis alfabetisk på forfatter</w:t>
      </w:r>
      <w:r w:rsidR="00356219">
        <w:t>.</w:t>
      </w:r>
    </w:p>
    <w:p w14:paraId="608A8197" w14:textId="77777777" w:rsidR="004E2856" w:rsidRPr="004E2856" w:rsidRDefault="004E2856" w:rsidP="004E2856">
      <w:pPr>
        <w:pStyle w:val="Heading3"/>
        <w:rPr>
          <w:color w:val="auto"/>
        </w:rPr>
      </w:pPr>
      <w:bookmarkStart w:id="26" w:name="_Toc206760296"/>
      <w:bookmarkStart w:id="27" w:name="_Toc242708877"/>
      <w:r w:rsidRPr="004E2856">
        <w:rPr>
          <w:color w:val="auto"/>
        </w:rPr>
        <w:t>Kildekompasset</w:t>
      </w:r>
      <w:bookmarkEnd w:id="26"/>
      <w:bookmarkEnd w:id="27"/>
    </w:p>
    <w:p w14:paraId="3C9A5765" w14:textId="77777777" w:rsidR="004E2856" w:rsidRDefault="004E2856" w:rsidP="004E2856">
      <w:r>
        <w:t xml:space="preserve">Det finnes mange formelle systemer for å skrive en korrekt litteraturliste. Et av de mest brukte systemene er APA. Kildekompasset har en utmerket eksempelsamling i APA, se </w:t>
      </w:r>
      <w:hyperlink r:id="rId17" w:history="1">
        <w:r w:rsidRPr="00CF1FA0">
          <w:rPr>
            <w:rStyle w:val="Hyperlink"/>
          </w:rPr>
          <w:t>https://kildekompasset.no/</w:t>
        </w:r>
      </w:hyperlink>
      <w:r>
        <w:t>.  Andre systemer som er mye brukt er Harvard, Vancouver og IEEE.</w:t>
      </w:r>
    </w:p>
    <w:p w14:paraId="081799DB" w14:textId="77777777" w:rsidR="004E2856" w:rsidRDefault="004E2856" w:rsidP="004E2856">
      <w:pPr>
        <w:pStyle w:val="Forsidetekst"/>
        <w:framePr w:wrap="around"/>
      </w:pPr>
    </w:p>
    <w:p w14:paraId="0C762A13" w14:textId="77777777" w:rsidR="004E2856" w:rsidRPr="004E2856" w:rsidRDefault="004E2856" w:rsidP="004E2856">
      <w:pPr>
        <w:pStyle w:val="Heading3"/>
        <w:rPr>
          <w:bCs/>
          <w:color w:val="auto"/>
        </w:rPr>
      </w:pPr>
      <w:bookmarkStart w:id="28" w:name="_Toc206760297"/>
      <w:bookmarkStart w:id="29" w:name="_Toc242708878"/>
      <w:r w:rsidRPr="004E2856">
        <w:rPr>
          <w:color w:val="auto"/>
        </w:rPr>
        <w:t>Henvisninger til KI</w:t>
      </w:r>
      <w:bookmarkEnd w:id="28"/>
      <w:bookmarkEnd w:id="29"/>
    </w:p>
    <w:p w14:paraId="2C38C144" w14:textId="77777777" w:rsidR="004E2856" w:rsidRPr="004E2856" w:rsidRDefault="004E2856" w:rsidP="004E2856">
      <w:r w:rsidRPr="004E2856">
        <w:t>Dersom det er brukt KI i arbeidet med bacheloroppgave er det naturlig at det skrives en mer omfattende tekst om hvordan KI er brukt og hvordan det har påvirket arbeidet med oppgaven. Lag en egen del i oppgaven, for eksempel med overskriften “Bruk av kunstig intelligens”, eller legg det som fotnote.</w:t>
      </w:r>
    </w:p>
    <w:p w14:paraId="185B278B" w14:textId="77777777" w:rsidR="004E2856" w:rsidRPr="00F93124" w:rsidRDefault="004E2856" w:rsidP="004E2856">
      <w:r w:rsidRPr="004E2856">
        <w:t xml:space="preserve">Se mer informasjon om USN sine retningslinjer for bruk av KI her: </w:t>
      </w:r>
      <w:hyperlink r:id="rId18" w:history="1">
        <w:r w:rsidRPr="00383054">
          <w:rPr>
            <w:rStyle w:val="Hyperlink"/>
          </w:rPr>
          <w:t>https://www.usn.no/studier/studiekvalitetsuka/eksamen-fusk/retningslinjer-for-bruk-av-kunstig-intelligens-ki-ved-eksamen-og-studentoppgaver</w:t>
        </w:r>
      </w:hyperlink>
      <w:r>
        <w:t xml:space="preserve"> </w:t>
      </w:r>
      <w:r w:rsidRPr="00F70017">
        <w:rPr>
          <w:i/>
          <w:iCs/>
          <w:color w:val="FF0000"/>
        </w:rPr>
        <w:t xml:space="preserve"> </w:t>
      </w:r>
    </w:p>
    <w:bookmarkEnd w:id="25"/>
    <w:p w14:paraId="4C723549" w14:textId="77777777" w:rsidR="00DD659A" w:rsidRDefault="00DD659A">
      <w:pPr>
        <w:spacing w:after="160" w:line="259" w:lineRule="auto"/>
      </w:pPr>
      <w:r>
        <w:br w:type="page"/>
      </w:r>
    </w:p>
    <w:p w14:paraId="547311F4" w14:textId="77777777" w:rsidR="00DD659A" w:rsidRDefault="00DD659A" w:rsidP="00DD659A">
      <w:pPr>
        <w:pStyle w:val="Heading1"/>
      </w:pPr>
      <w:bookmarkStart w:id="30" w:name="_Toc242708879"/>
      <w:r>
        <w:lastRenderedPageBreak/>
        <w:t>Etiske retningslinjer for skriftlige studentoppgaver</w:t>
      </w:r>
      <w:bookmarkEnd w:id="30"/>
    </w:p>
    <w:p w14:paraId="6FC2FE05" w14:textId="77777777" w:rsidR="00BC4BC5" w:rsidRPr="00BC4BC5" w:rsidRDefault="00BC4BC5" w:rsidP="00BC4BC5">
      <w:pPr>
        <w:spacing w:line="360" w:lineRule="auto"/>
      </w:pPr>
      <w:r w:rsidRPr="00BC4BC5">
        <w:t>Disse etiske retningslinjene gjelder for alle oppgaver som utføres av studenter ved Universitetet i Sørøst-Norge. Spesielle regler for den enkelte oppgave kan i tillegg være angitt fra fakultetet.</w:t>
      </w:r>
    </w:p>
    <w:p w14:paraId="54FB96F4" w14:textId="47AE2754" w:rsidR="00EB45B5" w:rsidRPr="00824406" w:rsidRDefault="00BC4BC5" w:rsidP="00EB45B5">
      <w:pPr>
        <w:rPr>
          <w:rFonts w:ascii="Arial" w:hAnsi="Arial" w:cs="Arial"/>
        </w:rPr>
      </w:pPr>
      <w:r w:rsidRPr="00BC4BC5">
        <w:t xml:space="preserve">Studentoppgaver knyttet til </w:t>
      </w:r>
      <w:r w:rsidR="00EB45B5">
        <w:t xml:space="preserve">praksisstudier eller </w:t>
      </w:r>
      <w:r w:rsidRPr="00BC4BC5">
        <w:t xml:space="preserve">kliniske studier vil som regel inngå som en del av den ordinære og etablerte virksomheten på praksisstedet. Enkelte oppgaver vil derimot kunne ha preg av å være forskning. Det vil si at studentens arbeid er planlagt å omfatte innsamling av data og/eller inneholde elementer av forsøk, hvor målet er utvikling av ny kunnskap. I disse tilfeller må det vurderes om det bør søkes om tillatelse og prosjektplan legges fram for Regional Etisk Komite (REK) for vurdering. Det er et ansvar for både student, praksisstedets veileder og universitetet å nøye vurdere hvordan det enkelte prosjekt skal forholde seg til dette, </w:t>
      </w:r>
      <w:r w:rsidR="00EB45B5" w:rsidRPr="00824406">
        <w:rPr>
          <w:rFonts w:ascii="Arial" w:hAnsi="Arial" w:cs="Arial"/>
          <w:color w:val="000000"/>
          <w:spacing w:val="-2"/>
          <w:shd w:val="clear" w:color="auto" w:fill="FFFFFF"/>
        </w:rPr>
        <w:t>E</w:t>
      </w:r>
      <w:r w:rsidR="00EB45B5">
        <w:rPr>
          <w:rFonts w:ascii="Arial" w:hAnsi="Arial" w:cs="Arial"/>
          <w:color w:val="000000"/>
          <w:spacing w:val="-2"/>
          <w:shd w:val="clear" w:color="auto" w:fill="FFFFFF"/>
        </w:rPr>
        <w:t>t</w:t>
      </w:r>
      <w:r w:rsidR="00EB45B5" w:rsidRPr="00824406">
        <w:rPr>
          <w:rFonts w:ascii="Arial" w:hAnsi="Arial" w:cs="Arial"/>
          <w:color w:val="000000"/>
          <w:spacing w:val="-2"/>
          <w:shd w:val="clear" w:color="auto" w:fill="FFFFFF"/>
        </w:rPr>
        <w:t xml:space="preserve"> første skritt er å orientere seg på heimesida til Etiske forskingskomitéer: </w:t>
      </w:r>
      <w:hyperlink r:id="rId19" w:history="1">
        <w:r w:rsidR="00EB45B5" w:rsidRPr="00B622AD">
          <w:rPr>
            <w:rStyle w:val="Hyperlink"/>
            <w:rFonts w:ascii="Arial" w:hAnsi="Arial" w:cs="Arial"/>
          </w:rPr>
          <w:t>https://www.forskningsetikk.no/</w:t>
        </w:r>
      </w:hyperlink>
      <w:r w:rsidR="00EB45B5">
        <w:rPr>
          <w:rFonts w:ascii="Arial" w:hAnsi="Arial" w:cs="Arial"/>
        </w:rPr>
        <w:t xml:space="preserve"> </w:t>
      </w:r>
      <w:r w:rsidR="00EB45B5" w:rsidRPr="00824406">
        <w:rPr>
          <w:rFonts w:ascii="Arial" w:hAnsi="Arial" w:cs="Arial"/>
          <w:color w:val="000000"/>
          <w:spacing w:val="-2"/>
          <w:shd w:val="clear" w:color="auto" w:fill="FFFFFF"/>
        </w:rPr>
        <w:t xml:space="preserve">for å vurdere om det aktuelle arbeidet </w:t>
      </w:r>
      <w:r w:rsidR="00EB45B5">
        <w:rPr>
          <w:rFonts w:ascii="Arial" w:hAnsi="Arial" w:cs="Arial"/>
          <w:color w:val="000000"/>
          <w:spacing w:val="-2"/>
          <w:shd w:val="clear" w:color="auto" w:fill="FFFFFF"/>
        </w:rPr>
        <w:t>faller</w:t>
      </w:r>
      <w:r w:rsidR="00EB45B5" w:rsidRPr="00824406">
        <w:rPr>
          <w:rFonts w:ascii="Arial" w:hAnsi="Arial" w:cs="Arial"/>
          <w:color w:val="000000"/>
          <w:spacing w:val="-2"/>
          <w:shd w:val="clear" w:color="auto" w:fill="FFFFFF"/>
        </w:rPr>
        <w:t xml:space="preserve"> innenfor mandatet til komiteene.</w:t>
      </w:r>
    </w:p>
    <w:p w14:paraId="2697F889" w14:textId="52DAFE5C" w:rsidR="00BC4BC5" w:rsidRPr="00BC4BC5" w:rsidRDefault="00BC4BC5" w:rsidP="00BC4BC5">
      <w:pPr>
        <w:spacing w:line="360" w:lineRule="auto"/>
      </w:pPr>
    </w:p>
    <w:p w14:paraId="5C9CA147" w14:textId="77777777" w:rsidR="00DD659A" w:rsidRDefault="00DD659A" w:rsidP="00EA57AD">
      <w:pPr>
        <w:pStyle w:val="Heading2"/>
      </w:pPr>
      <w:bookmarkStart w:id="31" w:name="_Toc242708880"/>
      <w:r>
        <w:t>Anonymisering av data</w:t>
      </w:r>
      <w:bookmarkEnd w:id="31"/>
    </w:p>
    <w:p w14:paraId="7FE408F1" w14:textId="77777777" w:rsidR="00DD659A" w:rsidRDefault="00DD659A" w:rsidP="00DD659A">
      <w:r>
        <w:t>Studenten har taushetsplikt. Studentens læresituasjon er underordnet generelle bestemmelser om personvern. Alle person- og stedsdata som benyttes i en undersøkelse, et prosjekt eller i en studentoppgave må anonymiseres slik at ikke person eller sted kan identifiseres i den skriftlige rapporten/besvarelsen. Anonymisering av opplysninger er studentens ansvar. For å bidra til at personer og sted ikke kan identifiseres må studenten om nødvendig avstå fra eller omskrive data. Manglende ivaretakelse av kravet om anonymisering kan medføre at studentens arbeid blir vurdert til ikke bestått.</w:t>
      </w:r>
    </w:p>
    <w:p w14:paraId="6A37F1D2" w14:textId="77777777" w:rsidR="00DD659A" w:rsidRDefault="00DD659A" w:rsidP="00EA57AD">
      <w:pPr>
        <w:pStyle w:val="Heading2"/>
      </w:pPr>
      <w:bookmarkStart w:id="32" w:name="_Toc242708881"/>
      <w:r>
        <w:t>Formell tillatelse/samtykke</w:t>
      </w:r>
      <w:bookmarkEnd w:id="32"/>
    </w:p>
    <w:p w14:paraId="12E8675E" w14:textId="25CA44EF" w:rsidR="00EA57AD" w:rsidRDefault="00DD659A" w:rsidP="00BC4BC5">
      <w:r>
        <w:t>I de tilfeller hvor studentens arbeid omfatter selve praksisstedet og dets ansatte, skal samtykke innhentes fra ledelsen og eventuelt den enkelte ansatte som det skal innhentes data fra. Ledelsen for praksisstedet kan sette grenser for studentens arbeid/datainnsamling.</w:t>
      </w:r>
      <w:r w:rsidR="00BC4BC5">
        <w:t xml:space="preserve"> </w:t>
      </w:r>
    </w:p>
    <w:p w14:paraId="78D23452" w14:textId="77777777" w:rsidR="00EA57AD" w:rsidRDefault="00EA57AD" w:rsidP="00EA57AD">
      <w:pPr>
        <w:pStyle w:val="Heading2"/>
      </w:pPr>
      <w:bookmarkStart w:id="33" w:name="_Toc242708882"/>
      <w:r>
        <w:lastRenderedPageBreak/>
        <w:t>Offentliggjøring av oppgaver</w:t>
      </w:r>
      <w:bookmarkEnd w:id="33"/>
    </w:p>
    <w:p w14:paraId="332E3051" w14:textId="77777777" w:rsidR="00EA57AD" w:rsidRDefault="00EA57AD" w:rsidP="00EA57AD">
      <w:r>
        <w:t>Universitetet kan benytte deler av godkjente oppgaver til undervisning, og kan benytte oppgaver i forskningssammenheng. Publisering av hele oppgaver eller bruk av studentarbeider til andre formål kan kun gjøres med særskilt tillatelse fra vedkommende student(er). Student eller høgskole har muligheter for å klausulere et skriftlig studentarbeid. Begrunnelsen vil i slike tilfeller være at innholdet i rapporten kan skade en tredjepart om rapporten ble offentlig tilgjengelig, selv ved forsøk på å anonymisere innholdet.</w:t>
      </w:r>
    </w:p>
    <w:p w14:paraId="0E005717" w14:textId="77777777" w:rsidR="00EA57AD" w:rsidRDefault="00EA57AD">
      <w:pPr>
        <w:spacing w:after="160" w:line="259" w:lineRule="auto"/>
      </w:pPr>
      <w:r>
        <w:br w:type="page"/>
      </w:r>
    </w:p>
    <w:p w14:paraId="3E19C1A8" w14:textId="77777777" w:rsidR="00DD659A" w:rsidRDefault="00EA57AD" w:rsidP="1EB5E6C3">
      <w:pPr>
        <w:pStyle w:val="Heading1"/>
        <w:numPr>
          <w:ilvl w:val="0"/>
          <w:numId w:val="0"/>
        </w:numPr>
      </w:pPr>
      <w:bookmarkStart w:id="34" w:name="_Toc242708883"/>
      <w:r>
        <w:lastRenderedPageBreak/>
        <w:t>Litteraturliste</w:t>
      </w:r>
      <w:bookmarkEnd w:id="34"/>
    </w:p>
    <w:p w14:paraId="41B8039D" w14:textId="6173EC73" w:rsidR="006D3BCD" w:rsidRPr="000B7420" w:rsidRDefault="00EA57AD" w:rsidP="00EA57AD">
      <w:pPr>
        <w:rPr>
          <w:b/>
          <w:bCs/>
        </w:rPr>
      </w:pPr>
      <w:r w:rsidRPr="004A3B8C">
        <w:t>(Tips til kilder om oppgaveskriving):</w:t>
      </w:r>
    </w:p>
    <w:p w14:paraId="25BE07E8" w14:textId="520895A0" w:rsidR="00EA57AD" w:rsidRDefault="006D3BCD" w:rsidP="00EA57AD">
      <w:pPr>
        <w:rPr>
          <w:lang w:val="nn-NO"/>
        </w:rPr>
      </w:pPr>
      <w:r w:rsidRPr="006D3BCD">
        <w:rPr>
          <w:lang w:val="nn-NO"/>
        </w:rPr>
        <w:t xml:space="preserve">Dalland, O. (2020). </w:t>
      </w:r>
      <w:r w:rsidRPr="006D3BCD">
        <w:rPr>
          <w:i/>
          <w:iCs/>
          <w:lang w:val="nn-NO"/>
        </w:rPr>
        <w:t>Metode og oppgaveskriving</w:t>
      </w:r>
      <w:r w:rsidRPr="006D3BCD">
        <w:rPr>
          <w:lang w:val="nn-NO"/>
        </w:rPr>
        <w:t xml:space="preserve"> (7.utg</w:t>
      </w:r>
      <w:r>
        <w:rPr>
          <w:lang w:val="nn-NO"/>
        </w:rPr>
        <w:t xml:space="preserve">.) Gyldendal. </w:t>
      </w:r>
    </w:p>
    <w:p w14:paraId="16FC44EF" w14:textId="2E610EF7" w:rsidR="006D3BCD" w:rsidRDefault="006D3BCD" w:rsidP="00EA57AD">
      <w:pPr>
        <w:rPr>
          <w:lang w:val="nn-NO"/>
        </w:rPr>
      </w:pPr>
      <w:r w:rsidRPr="006D3BCD">
        <w:rPr>
          <w:lang w:val="nn-NO"/>
        </w:rPr>
        <w:t xml:space="preserve">Dysthe, O., Hertzberg, F., &amp; Hoel, T. L. (2010) </w:t>
      </w:r>
      <w:r w:rsidRPr="000170A4">
        <w:rPr>
          <w:i/>
          <w:iCs/>
          <w:lang w:val="nn-NO"/>
        </w:rPr>
        <w:t xml:space="preserve">Skrive for å lære: Skriving i høyere utdanning </w:t>
      </w:r>
      <w:r>
        <w:rPr>
          <w:lang w:val="nn-NO"/>
        </w:rPr>
        <w:t xml:space="preserve">(2.utg.) Abstrakt. </w:t>
      </w:r>
    </w:p>
    <w:p w14:paraId="7361B5DC" w14:textId="6589C5DE" w:rsidR="006D3BCD" w:rsidRDefault="006D3BCD" w:rsidP="00EA57AD">
      <w:r w:rsidRPr="006D3BCD">
        <w:t xml:space="preserve">Everett, E. L. &amp; Furseth, I. </w:t>
      </w:r>
      <w:r>
        <w:t xml:space="preserve">(2020). </w:t>
      </w:r>
      <w:r w:rsidRPr="000170A4">
        <w:rPr>
          <w:i/>
          <w:iCs/>
        </w:rPr>
        <w:t>Masteroppgaven: Hvordan begynne – og fullføre</w:t>
      </w:r>
      <w:r>
        <w:t xml:space="preserve"> (3.utg)</w:t>
      </w:r>
      <w:r w:rsidR="000170A4">
        <w:t xml:space="preserve"> Universitetsforlaget. </w:t>
      </w:r>
    </w:p>
    <w:p w14:paraId="67CCD9B4" w14:textId="6D9DDF53" w:rsidR="000170A4" w:rsidRDefault="000170A4" w:rsidP="00EA57AD">
      <w:r w:rsidRPr="000170A4">
        <w:t xml:space="preserve">Jørgensen, P. S. &amp; Rienecker, L. (2013) </w:t>
      </w:r>
      <w:r w:rsidRPr="00144633">
        <w:rPr>
          <w:i/>
          <w:iCs/>
        </w:rPr>
        <w:t>Den gode oppgaven – håndbok i oppgaveskriving på universitet og høyskole</w:t>
      </w:r>
      <w:r>
        <w:t xml:space="preserve"> (2.utg.) Fagbokforlaget. </w:t>
      </w:r>
    </w:p>
    <w:p w14:paraId="34AAA26A" w14:textId="3BFC9C33" w:rsidR="00F7650A" w:rsidRDefault="00F7650A" w:rsidP="00EA57AD">
      <w:r w:rsidRPr="00D7747E">
        <w:t>OpenAI. (2023). </w:t>
      </w:r>
      <w:r w:rsidRPr="00D7747E">
        <w:rPr>
          <w:i/>
          <w:iCs/>
        </w:rPr>
        <w:t>ChatGPT </w:t>
      </w:r>
      <w:r w:rsidRPr="00D7747E">
        <w:t>(23. mars versjon) [Stor språkmodell]. </w:t>
      </w:r>
      <w:hyperlink r:id="rId20" w:tgtFrame="_blank" w:tooltip="https://chat.openai.com/" w:history="1">
        <w:r w:rsidRPr="00D7747E">
          <w:rPr>
            <w:rStyle w:val="Hyperlink"/>
            <w:color w:val="auto"/>
          </w:rPr>
          <w:t>https://chat.openai.com/</w:t>
        </w:r>
      </w:hyperlink>
    </w:p>
    <w:p w14:paraId="0640F661" w14:textId="18750751" w:rsidR="000170A4" w:rsidRDefault="000170A4" w:rsidP="00EA57AD">
      <w:r>
        <w:t xml:space="preserve">Stordalen, J &amp; Støren, I. (2010) </w:t>
      </w:r>
      <w:r w:rsidRPr="00144633">
        <w:rPr>
          <w:i/>
          <w:iCs/>
        </w:rPr>
        <w:t>Bare skriv! Praktisk veiledning i oppgaveskriving</w:t>
      </w:r>
      <w:r>
        <w:t xml:space="preserve"> (2.utg.) Cappelen Damm akademisk. </w:t>
      </w:r>
    </w:p>
    <w:p w14:paraId="487D8664" w14:textId="37653828" w:rsidR="0035103C" w:rsidRPr="000170A4" w:rsidRDefault="0035103C" w:rsidP="00EA57AD"/>
    <w:sectPr w:rsidR="0035103C" w:rsidRPr="000170A4" w:rsidSect="003D3D07">
      <w:headerReference w:type="even" r:id="rId21"/>
      <w:headerReference w:type="default" r:id="rId22"/>
      <w:footerReference w:type="even" r:id="rId23"/>
      <w:footerReference w:type="default" r:id="rId24"/>
      <w:headerReference w:type="first" r:id="rId25"/>
      <w:footerReference w:type="first" r:id="rId26"/>
      <w:pgSz w:w="11906" w:h="16838"/>
      <w:pgMar w:top="1270" w:right="1418" w:bottom="1985"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B904D" w14:textId="77777777" w:rsidR="00CD42C5" w:rsidRDefault="00CD42C5" w:rsidP="00D24534">
      <w:pPr>
        <w:spacing w:after="0" w:line="240" w:lineRule="auto"/>
      </w:pPr>
      <w:r>
        <w:separator/>
      </w:r>
    </w:p>
  </w:endnote>
  <w:endnote w:type="continuationSeparator" w:id="0">
    <w:p w14:paraId="1DD7580A" w14:textId="77777777" w:rsidR="00CD42C5" w:rsidRDefault="00CD42C5" w:rsidP="00D24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78B2" w14:textId="77777777" w:rsidR="002D5533" w:rsidRDefault="002D5533">
    <w:r>
      <w:rPr>
        <w:noProof/>
      </w:rPr>
      <mc:AlternateContent>
        <mc:Choice Requires="wps">
          <w:drawing>
            <wp:anchor distT="0" distB="0" distL="114300" distR="114300" simplePos="0" relativeHeight="251658243" behindDoc="0" locked="0" layoutInCell="1" allowOverlap="1" wp14:anchorId="6A15FAC1" wp14:editId="6841AAAF">
              <wp:simplePos x="0" y="0"/>
              <wp:positionH relativeFrom="page">
                <wp:posOffset>899160</wp:posOffset>
              </wp:positionH>
              <wp:positionV relativeFrom="page">
                <wp:posOffset>10048240</wp:posOffset>
              </wp:positionV>
              <wp:extent cx="5760720" cy="0"/>
              <wp:effectExtent l="0" t="0" r="0" b="0"/>
              <wp:wrapNone/>
              <wp:docPr id="1762518321" name="Rett linj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607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70C4603" id="Rett linje 2" o:spid="_x0000_s1026" alt="&quot;&quot;" style="position:absolute;z-index:251658243;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0.8pt,791.2pt" to="524.4pt,7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" strokecolor="black [3213]" strokeweight=".5pt">
              <v:stroke joinstyle="miter"/>
              <w10:wrap anchorx="page" anchory="page"/>
            </v:line>
          </w:pict>
        </mc:Fallback>
      </mc:AlternateContent>
    </w:r>
    <w:r>
      <w:t>Etternavn</w:t>
    </w:r>
    <w:r>
      <w:tab/>
    </w:r>
    <w:r w:rsidRPr="00D24534">
      <w:rPr>
        <w:sz w:val="18"/>
        <w:szCs w:val="18"/>
      </w:rPr>
      <w:fldChar w:fldCharType="begin"/>
    </w:r>
    <w:r w:rsidRPr="00D24534">
      <w:rPr>
        <w:sz w:val="18"/>
        <w:szCs w:val="18"/>
      </w:rPr>
      <w:instrText xml:space="preserve"> page </w:instrText>
    </w:r>
    <w:r w:rsidRPr="00D24534">
      <w:rPr>
        <w:sz w:val="18"/>
        <w:szCs w:val="18"/>
      </w:rPr>
      <w:fldChar w:fldCharType="separate"/>
    </w:r>
    <w:r w:rsidRPr="00D24534">
      <w:rPr>
        <w:noProof/>
        <w:sz w:val="18"/>
        <w:szCs w:val="18"/>
      </w:rPr>
      <w:t>1</w:t>
    </w:r>
    <w:r w:rsidRPr="00D24534">
      <w:rPr>
        <w:sz w:val="18"/>
        <w:szCs w:val="18"/>
      </w:rPr>
      <w:fldChar w:fldCharType="end"/>
    </w:r>
    <w:r>
      <w:tab/>
      <w:t>Tittel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5872" w14:textId="77777777" w:rsidR="00394A54" w:rsidRDefault="00394A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25402" w14:textId="7F374388" w:rsidR="00D24534" w:rsidRDefault="00D24534">
    <w:pPr>
      <w:pStyle w:val="Footer"/>
    </w:pPr>
    <w:r>
      <w:rPr>
        <w:noProof/>
      </w:rPr>
      <mc:AlternateContent>
        <mc:Choice Requires="wps">
          <w:drawing>
            <wp:anchor distT="0" distB="0" distL="114300" distR="114300" simplePos="0" relativeHeight="251658241" behindDoc="0" locked="0" layoutInCell="1" allowOverlap="1" wp14:anchorId="2D4D7B69" wp14:editId="1084303B">
              <wp:simplePos x="0" y="0"/>
              <wp:positionH relativeFrom="page">
                <wp:posOffset>899160</wp:posOffset>
              </wp:positionH>
              <wp:positionV relativeFrom="page">
                <wp:posOffset>10048240</wp:posOffset>
              </wp:positionV>
              <wp:extent cx="5760720" cy="0"/>
              <wp:effectExtent l="0" t="0" r="0" b="0"/>
              <wp:wrapNone/>
              <wp:docPr id="23" name="Rett linje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607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AB77567" id="Rett linje 23" o:spid="_x0000_s1026" alt="&quot;&quot;" style="position:absolute;z-index:251658241;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70.8pt,791.2pt" to="524.4pt,79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" strokecolor="black [3213]" strokeweight=".5pt">
              <v:stroke joinstyle="miter"/>
              <w10:wrap anchorx="page" anchory="page"/>
            </v:line>
          </w:pict>
        </mc:Fallback>
      </mc:AlternateContent>
    </w:r>
    <w:r w:rsidR="00B50060">
      <w:rPr>
        <w:rFonts w:cstheme="minorHAnsi"/>
      </w:rPr>
      <w:t>[</w:t>
    </w:r>
    <w:r w:rsidR="00B50060">
      <w:t>Navn / kandidatnummer</w:t>
    </w:r>
    <w:r w:rsidR="00B50060">
      <w:rPr>
        <w:rFonts w:cstheme="minorHAnsi"/>
      </w:rPr>
      <w:t>]</w:t>
    </w:r>
    <w:r>
      <w:tab/>
    </w:r>
    <w:r w:rsidRPr="00D24534">
      <w:rPr>
        <w:sz w:val="18"/>
        <w:szCs w:val="18"/>
      </w:rPr>
      <w:fldChar w:fldCharType="begin"/>
    </w:r>
    <w:r w:rsidRPr="00D24534">
      <w:rPr>
        <w:sz w:val="18"/>
        <w:szCs w:val="18"/>
      </w:rPr>
      <w:instrText xml:space="preserve"> page </w:instrText>
    </w:r>
    <w:r w:rsidRPr="00D24534">
      <w:rPr>
        <w:sz w:val="18"/>
        <w:szCs w:val="18"/>
      </w:rPr>
      <w:fldChar w:fldCharType="separate"/>
    </w:r>
    <w:r w:rsidRPr="00D24534">
      <w:rPr>
        <w:noProof/>
        <w:sz w:val="18"/>
        <w:szCs w:val="18"/>
      </w:rPr>
      <w:t>1</w:t>
    </w:r>
    <w:r w:rsidRPr="00D24534">
      <w:rPr>
        <w:sz w:val="18"/>
        <w:szCs w:val="18"/>
      </w:rPr>
      <w:fldChar w:fldCharType="end"/>
    </w:r>
    <w:r>
      <w:tab/>
    </w:r>
    <w:r w:rsidR="00B50060">
      <w:rPr>
        <w:rFonts w:cstheme="minorHAnsi"/>
      </w:rPr>
      <w:t>[</w:t>
    </w:r>
    <w:r w:rsidR="00B50060">
      <w:t>Årstall og semester</w:t>
    </w:r>
    <w:r w:rsidR="00B50060">
      <w:rPr>
        <w:rFonts w:cstheme="minorHAnsi"/>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247C" w14:textId="77777777" w:rsidR="00394A54" w:rsidRDefault="00394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7C53D" w14:textId="77777777" w:rsidR="00CD42C5" w:rsidRDefault="00CD42C5" w:rsidP="00DD56B4">
      <w:pPr>
        <w:spacing w:after="360" w:line="240" w:lineRule="auto"/>
      </w:pPr>
      <w:r>
        <w:t>____________</w:t>
      </w:r>
    </w:p>
  </w:footnote>
  <w:footnote w:type="continuationSeparator" w:id="0">
    <w:p w14:paraId="57BC92E6" w14:textId="77777777" w:rsidR="00CD42C5" w:rsidRDefault="00CD42C5" w:rsidP="00D24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86BEF" w14:textId="77777777" w:rsidR="00394A54" w:rsidRDefault="00394A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6074F" w14:textId="77777777" w:rsidR="00394A54" w:rsidRDefault="00394A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F43E3" w14:textId="77777777" w:rsidR="00352086" w:rsidRDefault="00394A54">
    <w:pPr>
      <w:pStyle w:val="Header"/>
    </w:pPr>
    <w:r>
      <w:rPr>
        <w:noProof/>
      </w:rPr>
      <w:drawing>
        <wp:anchor distT="0" distB="0" distL="114300" distR="114300" simplePos="0" relativeHeight="251658240" behindDoc="0" locked="0" layoutInCell="1" allowOverlap="1" wp14:anchorId="3A3B0D0B" wp14:editId="06702F06">
          <wp:simplePos x="0" y="0"/>
          <wp:positionH relativeFrom="page">
            <wp:posOffset>0</wp:posOffset>
          </wp:positionH>
          <wp:positionV relativeFrom="page">
            <wp:posOffset>0</wp:posOffset>
          </wp:positionV>
          <wp:extent cx="7559675" cy="4436745"/>
          <wp:effectExtent l="0" t="0" r="3175" b="1905"/>
          <wp:wrapNone/>
          <wp:docPr id="395" name="Grafik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Grafikk 16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9675" cy="4436745"/>
                  </a:xfrm>
                  <a:prstGeom prst="rect">
                    <a:avLst/>
                  </a:prstGeom>
                </pic:spPr>
              </pic:pic>
            </a:graphicData>
          </a:graphic>
          <wp14:sizeRelH relativeFrom="margin">
            <wp14:pctWidth>0</wp14:pctWidth>
          </wp14:sizeRelH>
          <wp14:sizeRelV relativeFrom="margin">
            <wp14:pctHeight>0</wp14:pctHeight>
          </wp14:sizeRelV>
        </wp:anchor>
      </w:drawing>
    </w:r>
    <w:r w:rsidR="00352086">
      <w:rPr>
        <w:noProof/>
      </w:rPr>
      <w:drawing>
        <wp:anchor distT="0" distB="0" distL="114300" distR="114300" simplePos="0" relativeHeight="251658242" behindDoc="0" locked="0" layoutInCell="1" allowOverlap="1" wp14:anchorId="18C8AC5C" wp14:editId="6588FB38">
          <wp:simplePos x="0" y="0"/>
          <wp:positionH relativeFrom="page">
            <wp:posOffset>899795</wp:posOffset>
          </wp:positionH>
          <wp:positionV relativeFrom="page">
            <wp:posOffset>899795</wp:posOffset>
          </wp:positionV>
          <wp:extent cx="1616075" cy="368935"/>
          <wp:effectExtent l="0" t="0" r="3175" b="0"/>
          <wp:wrapNone/>
          <wp:docPr id="396" name="Grafik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616075" cy="3689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79F3"/>
    <w:multiLevelType w:val="hybridMultilevel"/>
    <w:tmpl w:val="8342D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B01447"/>
    <w:multiLevelType w:val="hybridMultilevel"/>
    <w:tmpl w:val="47004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F17057"/>
    <w:multiLevelType w:val="hybridMultilevel"/>
    <w:tmpl w:val="1D383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7F093E"/>
    <w:multiLevelType w:val="hybridMultilevel"/>
    <w:tmpl w:val="6846C9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BA7037"/>
    <w:multiLevelType w:val="multilevel"/>
    <w:tmpl w:val="76E47E08"/>
    <w:lvl w:ilvl="0">
      <w:start w:val="1"/>
      <w:numFmt w:val="decimal"/>
      <w:pStyle w:val="Heading1"/>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44C04044"/>
    <w:multiLevelType w:val="hybridMultilevel"/>
    <w:tmpl w:val="79507F7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15:restartNumberingAfterBreak="0">
    <w:nsid w:val="47C6473F"/>
    <w:multiLevelType w:val="hybridMultilevel"/>
    <w:tmpl w:val="E892E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856644">
    <w:abstractNumId w:val="4"/>
  </w:num>
  <w:num w:numId="2" w16cid:durableId="231087309">
    <w:abstractNumId w:val="0"/>
  </w:num>
  <w:num w:numId="3" w16cid:durableId="1733382206">
    <w:abstractNumId w:val="3"/>
  </w:num>
  <w:num w:numId="4" w16cid:durableId="1524438649">
    <w:abstractNumId w:val="5"/>
  </w:num>
  <w:num w:numId="5" w16cid:durableId="24988915">
    <w:abstractNumId w:val="6"/>
  </w:num>
  <w:num w:numId="6" w16cid:durableId="1736850983">
    <w:abstractNumId w:val="1"/>
  </w:num>
  <w:num w:numId="7" w16cid:durableId="739641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533"/>
    <w:rsid w:val="000062C3"/>
    <w:rsid w:val="000062ED"/>
    <w:rsid w:val="00010A5C"/>
    <w:rsid w:val="000170A4"/>
    <w:rsid w:val="000313DD"/>
    <w:rsid w:val="00072134"/>
    <w:rsid w:val="000816FB"/>
    <w:rsid w:val="0008180D"/>
    <w:rsid w:val="0008192F"/>
    <w:rsid w:val="00090BAB"/>
    <w:rsid w:val="00093248"/>
    <w:rsid w:val="000A21B1"/>
    <w:rsid w:val="000B7278"/>
    <w:rsid w:val="000B7420"/>
    <w:rsid w:val="000C399E"/>
    <w:rsid w:val="00103A6C"/>
    <w:rsid w:val="00115D3B"/>
    <w:rsid w:val="0012411C"/>
    <w:rsid w:val="00124F8A"/>
    <w:rsid w:val="00144633"/>
    <w:rsid w:val="001557DC"/>
    <w:rsid w:val="001927EF"/>
    <w:rsid w:val="00192E4D"/>
    <w:rsid w:val="00194FF6"/>
    <w:rsid w:val="001A6B09"/>
    <w:rsid w:val="001C5850"/>
    <w:rsid w:val="001F1379"/>
    <w:rsid w:val="001F52C9"/>
    <w:rsid w:val="00220413"/>
    <w:rsid w:val="00225F64"/>
    <w:rsid w:val="002638A7"/>
    <w:rsid w:val="0027221E"/>
    <w:rsid w:val="002820F9"/>
    <w:rsid w:val="00290D24"/>
    <w:rsid w:val="002B0946"/>
    <w:rsid w:val="002B2CB9"/>
    <w:rsid w:val="002B7270"/>
    <w:rsid w:val="002D5533"/>
    <w:rsid w:val="002D572B"/>
    <w:rsid w:val="00320EE6"/>
    <w:rsid w:val="0032445A"/>
    <w:rsid w:val="00331AF0"/>
    <w:rsid w:val="0035103C"/>
    <w:rsid w:val="00352086"/>
    <w:rsid w:val="003526E2"/>
    <w:rsid w:val="00356219"/>
    <w:rsid w:val="003645F4"/>
    <w:rsid w:val="003668AF"/>
    <w:rsid w:val="003806C3"/>
    <w:rsid w:val="003866C9"/>
    <w:rsid w:val="00387FE8"/>
    <w:rsid w:val="00394A54"/>
    <w:rsid w:val="003A1861"/>
    <w:rsid w:val="003A3792"/>
    <w:rsid w:val="003B6327"/>
    <w:rsid w:val="003C7111"/>
    <w:rsid w:val="003D3D07"/>
    <w:rsid w:val="00401612"/>
    <w:rsid w:val="0041710C"/>
    <w:rsid w:val="00423457"/>
    <w:rsid w:val="004340CB"/>
    <w:rsid w:val="004615AD"/>
    <w:rsid w:val="00475874"/>
    <w:rsid w:val="00482A50"/>
    <w:rsid w:val="004865E7"/>
    <w:rsid w:val="00497955"/>
    <w:rsid w:val="004A5141"/>
    <w:rsid w:val="004E2856"/>
    <w:rsid w:val="004E4F9E"/>
    <w:rsid w:val="00535FA0"/>
    <w:rsid w:val="00553892"/>
    <w:rsid w:val="005B3D1F"/>
    <w:rsid w:val="005C2952"/>
    <w:rsid w:val="005C7595"/>
    <w:rsid w:val="005F1692"/>
    <w:rsid w:val="005F1CC9"/>
    <w:rsid w:val="005F40FF"/>
    <w:rsid w:val="00613CB8"/>
    <w:rsid w:val="00646CD4"/>
    <w:rsid w:val="00674139"/>
    <w:rsid w:val="006909F8"/>
    <w:rsid w:val="006D28B0"/>
    <w:rsid w:val="006D3BCD"/>
    <w:rsid w:val="006E7F59"/>
    <w:rsid w:val="00701196"/>
    <w:rsid w:val="00703BD2"/>
    <w:rsid w:val="00704B9A"/>
    <w:rsid w:val="007150FA"/>
    <w:rsid w:val="007154D5"/>
    <w:rsid w:val="00722BF4"/>
    <w:rsid w:val="007520F5"/>
    <w:rsid w:val="00767964"/>
    <w:rsid w:val="00770FDB"/>
    <w:rsid w:val="0077678A"/>
    <w:rsid w:val="007F3B66"/>
    <w:rsid w:val="007F3DC0"/>
    <w:rsid w:val="007F5A6E"/>
    <w:rsid w:val="007F7771"/>
    <w:rsid w:val="00805513"/>
    <w:rsid w:val="0081098B"/>
    <w:rsid w:val="00826B27"/>
    <w:rsid w:val="00831D32"/>
    <w:rsid w:val="008428C9"/>
    <w:rsid w:val="00843C67"/>
    <w:rsid w:val="00856461"/>
    <w:rsid w:val="00862418"/>
    <w:rsid w:val="00884F2D"/>
    <w:rsid w:val="00897B9D"/>
    <w:rsid w:val="008A2E46"/>
    <w:rsid w:val="00907A4E"/>
    <w:rsid w:val="00921168"/>
    <w:rsid w:val="00924817"/>
    <w:rsid w:val="00957A86"/>
    <w:rsid w:val="009654D2"/>
    <w:rsid w:val="00967209"/>
    <w:rsid w:val="009777B0"/>
    <w:rsid w:val="009869D9"/>
    <w:rsid w:val="00987169"/>
    <w:rsid w:val="00994B61"/>
    <w:rsid w:val="009A1AA8"/>
    <w:rsid w:val="009A7B8A"/>
    <w:rsid w:val="009B7F1D"/>
    <w:rsid w:val="009D0D6C"/>
    <w:rsid w:val="009E26FE"/>
    <w:rsid w:val="00A068BB"/>
    <w:rsid w:val="00A132A2"/>
    <w:rsid w:val="00A15FED"/>
    <w:rsid w:val="00A17F70"/>
    <w:rsid w:val="00A26B66"/>
    <w:rsid w:val="00A31710"/>
    <w:rsid w:val="00A33276"/>
    <w:rsid w:val="00A5232D"/>
    <w:rsid w:val="00A81E87"/>
    <w:rsid w:val="00A845C6"/>
    <w:rsid w:val="00A871B4"/>
    <w:rsid w:val="00A87687"/>
    <w:rsid w:val="00A913D6"/>
    <w:rsid w:val="00AA11F7"/>
    <w:rsid w:val="00AA2FEE"/>
    <w:rsid w:val="00AA3A6F"/>
    <w:rsid w:val="00AA73B0"/>
    <w:rsid w:val="00AB3709"/>
    <w:rsid w:val="00AD771F"/>
    <w:rsid w:val="00B01062"/>
    <w:rsid w:val="00B14480"/>
    <w:rsid w:val="00B20F7E"/>
    <w:rsid w:val="00B32598"/>
    <w:rsid w:val="00B44372"/>
    <w:rsid w:val="00B50060"/>
    <w:rsid w:val="00B56655"/>
    <w:rsid w:val="00B82AD2"/>
    <w:rsid w:val="00B86A4A"/>
    <w:rsid w:val="00B87CE8"/>
    <w:rsid w:val="00B961E7"/>
    <w:rsid w:val="00BA5DE9"/>
    <w:rsid w:val="00BC0156"/>
    <w:rsid w:val="00BC4BC5"/>
    <w:rsid w:val="00BE4E88"/>
    <w:rsid w:val="00BF526B"/>
    <w:rsid w:val="00C16E59"/>
    <w:rsid w:val="00C533BD"/>
    <w:rsid w:val="00C5389C"/>
    <w:rsid w:val="00C63DE0"/>
    <w:rsid w:val="00C853AB"/>
    <w:rsid w:val="00C923DE"/>
    <w:rsid w:val="00CB444A"/>
    <w:rsid w:val="00CB6C90"/>
    <w:rsid w:val="00CD42C5"/>
    <w:rsid w:val="00D009A6"/>
    <w:rsid w:val="00D01EDC"/>
    <w:rsid w:val="00D06394"/>
    <w:rsid w:val="00D16D72"/>
    <w:rsid w:val="00D23E74"/>
    <w:rsid w:val="00D240A9"/>
    <w:rsid w:val="00D24534"/>
    <w:rsid w:val="00D25B64"/>
    <w:rsid w:val="00D44AAD"/>
    <w:rsid w:val="00D5640D"/>
    <w:rsid w:val="00D613DB"/>
    <w:rsid w:val="00D76971"/>
    <w:rsid w:val="00D7747E"/>
    <w:rsid w:val="00D80B9C"/>
    <w:rsid w:val="00D94493"/>
    <w:rsid w:val="00DB4A97"/>
    <w:rsid w:val="00DD41E5"/>
    <w:rsid w:val="00DD56B4"/>
    <w:rsid w:val="00DD659A"/>
    <w:rsid w:val="00DF121D"/>
    <w:rsid w:val="00E029CA"/>
    <w:rsid w:val="00E27423"/>
    <w:rsid w:val="00E503F2"/>
    <w:rsid w:val="00E507BD"/>
    <w:rsid w:val="00E6284A"/>
    <w:rsid w:val="00E9790F"/>
    <w:rsid w:val="00EA57AD"/>
    <w:rsid w:val="00EB45B5"/>
    <w:rsid w:val="00EF63A6"/>
    <w:rsid w:val="00F01BAE"/>
    <w:rsid w:val="00F074A3"/>
    <w:rsid w:val="00F10621"/>
    <w:rsid w:val="00F147DB"/>
    <w:rsid w:val="00F22596"/>
    <w:rsid w:val="00F30FF6"/>
    <w:rsid w:val="00F4745C"/>
    <w:rsid w:val="00F54134"/>
    <w:rsid w:val="00F61062"/>
    <w:rsid w:val="00F75741"/>
    <w:rsid w:val="00F76188"/>
    <w:rsid w:val="00F7650A"/>
    <w:rsid w:val="00F91603"/>
    <w:rsid w:val="00F97EF1"/>
    <w:rsid w:val="00FA07F7"/>
    <w:rsid w:val="00FB130A"/>
    <w:rsid w:val="00FD069A"/>
    <w:rsid w:val="1EB5E6C3"/>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9A12"/>
  <w15:chartTrackingRefBased/>
  <w15:docId w15:val="{A2B9FB19-F132-43DA-AE22-1C69457FB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987169"/>
    <w:pPr>
      <w:spacing w:after="460" w:line="300" w:lineRule="auto"/>
    </w:pPr>
  </w:style>
  <w:style w:type="paragraph" w:styleId="Heading1">
    <w:name w:val="heading 1"/>
    <w:basedOn w:val="Normal"/>
    <w:next w:val="Normal"/>
    <w:link w:val="Heading1Char"/>
    <w:uiPriority w:val="9"/>
    <w:qFormat/>
    <w:rsid w:val="00DD659A"/>
    <w:pPr>
      <w:keepNext/>
      <w:keepLines/>
      <w:numPr>
        <w:numId w:val="1"/>
      </w:numPr>
      <w:spacing w:line="600" w:lineRule="atLeast"/>
      <w:ind w:left="0" w:firstLine="0"/>
      <w:outlineLvl w:val="0"/>
    </w:pPr>
    <w:rPr>
      <w:rFonts w:asciiTheme="majorHAnsi" w:eastAsiaTheme="majorEastAsia" w:hAnsiTheme="majorHAnsi" w:cstheme="majorBidi"/>
      <w:color w:val="000000" w:themeColor="text1"/>
      <w:spacing w:val="-5"/>
      <w:sz w:val="48"/>
      <w:szCs w:val="32"/>
    </w:rPr>
  </w:style>
  <w:style w:type="paragraph" w:styleId="Heading2">
    <w:name w:val="heading 2"/>
    <w:basedOn w:val="Normal"/>
    <w:next w:val="Normal"/>
    <w:link w:val="Heading2Char"/>
    <w:uiPriority w:val="9"/>
    <w:qFormat/>
    <w:rsid w:val="003645F4"/>
    <w:pPr>
      <w:keepNext/>
      <w:keepLines/>
      <w:spacing w:line="480" w:lineRule="atLeast"/>
      <w:outlineLvl w:val="1"/>
    </w:pPr>
    <w:rPr>
      <w:rFonts w:asciiTheme="majorHAnsi" w:eastAsiaTheme="majorEastAsia" w:hAnsiTheme="majorHAnsi" w:cstheme="majorBidi"/>
      <w:color w:val="000000" w:themeColor="text1"/>
      <w:sz w:val="36"/>
      <w:szCs w:val="26"/>
    </w:rPr>
  </w:style>
  <w:style w:type="paragraph" w:styleId="Heading3">
    <w:name w:val="heading 3"/>
    <w:basedOn w:val="Normal"/>
    <w:next w:val="Normal"/>
    <w:link w:val="Heading3Char"/>
    <w:uiPriority w:val="9"/>
    <w:qFormat/>
    <w:rsid w:val="003645F4"/>
    <w:pPr>
      <w:keepNext/>
      <w:keepLines/>
      <w:spacing w:line="360" w:lineRule="atLeast"/>
      <w:outlineLvl w:val="2"/>
    </w:pPr>
    <w:rPr>
      <w:rFonts w:asciiTheme="majorHAnsi" w:eastAsiaTheme="majorEastAsia" w:hAnsiTheme="majorHAnsi" w:cstheme="majorBidi"/>
      <w:b/>
      <w:color w:val="000000" w:themeColor="text1"/>
      <w:sz w:val="26"/>
      <w:szCs w:val="24"/>
    </w:rPr>
  </w:style>
  <w:style w:type="paragraph" w:styleId="Heading4">
    <w:name w:val="heading 4"/>
    <w:basedOn w:val="Normal"/>
    <w:next w:val="Normal"/>
    <w:link w:val="Heading4Char"/>
    <w:uiPriority w:val="9"/>
    <w:qFormat/>
    <w:rsid w:val="00967209"/>
    <w:pPr>
      <w:keepNext/>
      <w:keepLines/>
      <w:spacing w:after="0" w:line="320" w:lineRule="atLeast"/>
      <w:outlineLvl w:val="3"/>
    </w:pPr>
    <w:rPr>
      <w:rFonts w:asciiTheme="majorHAnsi" w:eastAsiaTheme="majorEastAsia" w:hAnsiTheme="majorHAnsi" w:cstheme="majorBidi"/>
      <w:iCs/>
      <w:color w:val="000000" w:themeColor="text1"/>
      <w:sz w:val="24"/>
    </w:rPr>
  </w:style>
  <w:style w:type="paragraph" w:styleId="Heading5">
    <w:name w:val="heading 5"/>
    <w:basedOn w:val="Normal"/>
    <w:next w:val="Normal"/>
    <w:link w:val="Heading5Char"/>
    <w:uiPriority w:val="9"/>
    <w:semiHidden/>
    <w:qFormat/>
    <w:rsid w:val="00704B9A"/>
    <w:pPr>
      <w:keepNext/>
      <w:keepLines/>
      <w:numPr>
        <w:ilvl w:val="4"/>
        <w:numId w:val="1"/>
      </w:numPr>
      <w:spacing w:before="40" w:after="0"/>
      <w:outlineLvl w:val="4"/>
    </w:pPr>
    <w:rPr>
      <w:rFonts w:asciiTheme="majorHAnsi" w:eastAsiaTheme="majorEastAsia" w:hAnsiTheme="majorHAnsi" w:cstheme="majorBidi"/>
      <w:color w:val="5900B3" w:themeColor="accent1" w:themeShade="BF"/>
    </w:rPr>
  </w:style>
  <w:style w:type="paragraph" w:styleId="Heading6">
    <w:name w:val="heading 6"/>
    <w:basedOn w:val="Normal"/>
    <w:next w:val="Normal"/>
    <w:link w:val="Heading6Char"/>
    <w:uiPriority w:val="9"/>
    <w:semiHidden/>
    <w:qFormat/>
    <w:rsid w:val="00704B9A"/>
    <w:pPr>
      <w:keepNext/>
      <w:keepLines/>
      <w:numPr>
        <w:ilvl w:val="5"/>
        <w:numId w:val="1"/>
      </w:numPr>
      <w:spacing w:before="40" w:after="0"/>
      <w:outlineLvl w:val="5"/>
    </w:pPr>
    <w:rPr>
      <w:rFonts w:asciiTheme="majorHAnsi" w:eastAsiaTheme="majorEastAsia" w:hAnsiTheme="majorHAnsi" w:cstheme="majorBidi"/>
      <w:color w:val="3B0077" w:themeColor="accent1" w:themeShade="7F"/>
    </w:rPr>
  </w:style>
  <w:style w:type="paragraph" w:styleId="Heading7">
    <w:name w:val="heading 7"/>
    <w:basedOn w:val="Normal"/>
    <w:next w:val="Normal"/>
    <w:link w:val="Heading7Char"/>
    <w:uiPriority w:val="9"/>
    <w:semiHidden/>
    <w:qFormat/>
    <w:rsid w:val="00704B9A"/>
    <w:pPr>
      <w:keepNext/>
      <w:keepLines/>
      <w:numPr>
        <w:ilvl w:val="6"/>
        <w:numId w:val="1"/>
      </w:numPr>
      <w:spacing w:before="40" w:after="0"/>
      <w:outlineLvl w:val="6"/>
    </w:pPr>
    <w:rPr>
      <w:rFonts w:asciiTheme="majorHAnsi" w:eastAsiaTheme="majorEastAsia" w:hAnsiTheme="majorHAnsi" w:cstheme="majorBidi"/>
      <w:i/>
      <w:iCs/>
      <w:color w:val="3B0077" w:themeColor="accent1" w:themeShade="7F"/>
    </w:rPr>
  </w:style>
  <w:style w:type="paragraph" w:styleId="Heading8">
    <w:name w:val="heading 8"/>
    <w:basedOn w:val="Normal"/>
    <w:next w:val="Normal"/>
    <w:link w:val="Heading8Char"/>
    <w:uiPriority w:val="9"/>
    <w:semiHidden/>
    <w:qFormat/>
    <w:rsid w:val="00704B9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704B9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D24534"/>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D24534"/>
  </w:style>
  <w:style w:type="paragraph" w:styleId="Footer">
    <w:name w:val="footer"/>
    <w:basedOn w:val="Normal"/>
    <w:link w:val="FooterChar"/>
    <w:uiPriority w:val="99"/>
    <w:semiHidden/>
    <w:rsid w:val="00D24534"/>
    <w:pPr>
      <w:tabs>
        <w:tab w:val="center" w:pos="4536"/>
        <w:tab w:val="right" w:pos="9072"/>
      </w:tabs>
      <w:spacing w:after="0" w:line="240" w:lineRule="auto"/>
    </w:pPr>
    <w:rPr>
      <w:sz w:val="16"/>
    </w:rPr>
  </w:style>
  <w:style w:type="character" w:customStyle="1" w:styleId="FooterChar">
    <w:name w:val="Footer Char"/>
    <w:basedOn w:val="DefaultParagraphFont"/>
    <w:link w:val="Footer"/>
    <w:uiPriority w:val="99"/>
    <w:semiHidden/>
    <w:rsid w:val="00D24534"/>
    <w:rPr>
      <w:sz w:val="16"/>
    </w:rPr>
  </w:style>
  <w:style w:type="character" w:customStyle="1" w:styleId="Heading1Char">
    <w:name w:val="Heading 1 Char"/>
    <w:basedOn w:val="DefaultParagraphFont"/>
    <w:link w:val="Heading1"/>
    <w:uiPriority w:val="9"/>
    <w:rsid w:val="00DD659A"/>
    <w:rPr>
      <w:rFonts w:asciiTheme="majorHAnsi" w:eastAsiaTheme="majorEastAsia" w:hAnsiTheme="majorHAnsi" w:cstheme="majorBidi"/>
      <w:color w:val="000000" w:themeColor="text1"/>
      <w:spacing w:val="-5"/>
      <w:sz w:val="48"/>
      <w:szCs w:val="32"/>
    </w:rPr>
  </w:style>
  <w:style w:type="character" w:customStyle="1" w:styleId="Heading2Char">
    <w:name w:val="Heading 2 Char"/>
    <w:basedOn w:val="DefaultParagraphFont"/>
    <w:link w:val="Heading2"/>
    <w:uiPriority w:val="9"/>
    <w:rsid w:val="003645F4"/>
    <w:rPr>
      <w:rFonts w:asciiTheme="majorHAnsi" w:eastAsiaTheme="majorEastAsia" w:hAnsiTheme="majorHAnsi" w:cstheme="majorBidi"/>
      <w:color w:val="000000" w:themeColor="text1"/>
      <w:sz w:val="36"/>
      <w:szCs w:val="26"/>
    </w:rPr>
  </w:style>
  <w:style w:type="character" w:customStyle="1" w:styleId="Heading3Char">
    <w:name w:val="Heading 3 Char"/>
    <w:basedOn w:val="DefaultParagraphFont"/>
    <w:link w:val="Heading3"/>
    <w:uiPriority w:val="9"/>
    <w:rsid w:val="003645F4"/>
    <w:rPr>
      <w:rFonts w:asciiTheme="majorHAnsi" w:eastAsiaTheme="majorEastAsia" w:hAnsiTheme="majorHAnsi" w:cstheme="majorBidi"/>
      <w:b/>
      <w:color w:val="000000" w:themeColor="text1"/>
      <w:sz w:val="26"/>
      <w:szCs w:val="24"/>
    </w:rPr>
  </w:style>
  <w:style w:type="character" w:customStyle="1" w:styleId="Heading4Char">
    <w:name w:val="Heading 4 Char"/>
    <w:basedOn w:val="DefaultParagraphFont"/>
    <w:link w:val="Heading4"/>
    <w:uiPriority w:val="9"/>
    <w:rsid w:val="00D24534"/>
    <w:rPr>
      <w:rFonts w:asciiTheme="majorHAnsi" w:eastAsiaTheme="majorEastAsia" w:hAnsiTheme="majorHAnsi" w:cstheme="majorBidi"/>
      <w:iCs/>
      <w:color w:val="000000" w:themeColor="text1"/>
      <w:sz w:val="24"/>
    </w:rPr>
  </w:style>
  <w:style w:type="paragraph" w:styleId="FootnoteText">
    <w:name w:val="footnote text"/>
    <w:basedOn w:val="Normal"/>
    <w:link w:val="FootnoteTextChar"/>
    <w:uiPriority w:val="99"/>
    <w:semiHidden/>
    <w:rsid w:val="00DD56B4"/>
    <w:pPr>
      <w:spacing w:after="0" w:line="240" w:lineRule="auto"/>
    </w:pPr>
    <w:rPr>
      <w:sz w:val="16"/>
      <w:szCs w:val="20"/>
    </w:rPr>
  </w:style>
  <w:style w:type="character" w:customStyle="1" w:styleId="FootnoteTextChar">
    <w:name w:val="Footnote Text Char"/>
    <w:basedOn w:val="DefaultParagraphFont"/>
    <w:link w:val="FootnoteText"/>
    <w:uiPriority w:val="99"/>
    <w:semiHidden/>
    <w:rsid w:val="00DD56B4"/>
    <w:rPr>
      <w:sz w:val="16"/>
      <w:szCs w:val="20"/>
    </w:rPr>
  </w:style>
  <w:style w:type="character" w:styleId="FootnoteReference">
    <w:name w:val="footnote reference"/>
    <w:basedOn w:val="DefaultParagraphFont"/>
    <w:uiPriority w:val="99"/>
    <w:semiHidden/>
    <w:rsid w:val="007F5A6E"/>
    <w:rPr>
      <w:vertAlign w:val="superscript"/>
    </w:rPr>
  </w:style>
  <w:style w:type="table" w:styleId="TableGrid">
    <w:name w:val="Table Grid"/>
    <w:basedOn w:val="TableNormal"/>
    <w:uiPriority w:val="39"/>
    <w:rsid w:val="00B87CE8"/>
    <w:pPr>
      <w:spacing w:after="0" w:line="240" w:lineRule="auto"/>
    </w:pPr>
    <w:tblPr>
      <w:tblBorders>
        <w:top w:val="single" w:sz="4" w:space="0" w:color="1D1D1B"/>
        <w:left w:val="single" w:sz="4" w:space="0" w:color="1D1D1B"/>
        <w:bottom w:val="single" w:sz="4" w:space="0" w:color="1D1D1B"/>
        <w:right w:val="single" w:sz="4" w:space="0" w:color="1D1D1B"/>
        <w:insideH w:val="single" w:sz="4" w:space="0" w:color="1D1D1B"/>
        <w:insideV w:val="single" w:sz="4" w:space="0" w:color="1D1D1B"/>
      </w:tblBorders>
    </w:tblPr>
  </w:style>
  <w:style w:type="paragraph" w:styleId="Title">
    <w:name w:val="Title"/>
    <w:basedOn w:val="Normal"/>
    <w:next w:val="Normal"/>
    <w:link w:val="TitleChar"/>
    <w:uiPriority w:val="10"/>
    <w:qFormat/>
    <w:rsid w:val="00352086"/>
    <w:pPr>
      <w:framePr w:hSpace="142" w:wrap="around" w:vAnchor="page" w:hAnchor="text" w:y="10916"/>
      <w:spacing w:after="500" w:line="240" w:lineRule="auto"/>
      <w:contextualSpacing/>
      <w:suppressOverlap/>
    </w:pPr>
    <w:rPr>
      <w:rFonts w:ascii="Times New Roman" w:eastAsiaTheme="majorEastAsia" w:hAnsi="Times New Roman" w:cstheme="majorBidi"/>
      <w:kern w:val="28"/>
      <w:sz w:val="60"/>
      <w:szCs w:val="56"/>
    </w:rPr>
  </w:style>
  <w:style w:type="character" w:customStyle="1" w:styleId="TitleChar">
    <w:name w:val="Title Char"/>
    <w:basedOn w:val="DefaultParagraphFont"/>
    <w:link w:val="Title"/>
    <w:uiPriority w:val="10"/>
    <w:rsid w:val="00352086"/>
    <w:rPr>
      <w:rFonts w:ascii="Times New Roman" w:eastAsiaTheme="majorEastAsia" w:hAnsi="Times New Roman" w:cstheme="majorBidi"/>
      <w:kern w:val="28"/>
      <w:sz w:val="60"/>
      <w:szCs w:val="56"/>
    </w:rPr>
  </w:style>
  <w:style w:type="paragraph" w:styleId="Subtitle">
    <w:name w:val="Subtitle"/>
    <w:basedOn w:val="Normal"/>
    <w:next w:val="Normal"/>
    <w:link w:val="SubtitleChar"/>
    <w:uiPriority w:val="11"/>
    <w:qFormat/>
    <w:rsid w:val="00352086"/>
    <w:pPr>
      <w:numPr>
        <w:ilvl w:val="1"/>
      </w:numPr>
      <w:spacing w:after="160"/>
    </w:pPr>
    <w:rPr>
      <w:rFonts w:eastAsiaTheme="minorEastAsia"/>
      <w:color w:val="000000" w:themeColor="text1"/>
      <w:sz w:val="28"/>
    </w:rPr>
  </w:style>
  <w:style w:type="character" w:customStyle="1" w:styleId="SubtitleChar">
    <w:name w:val="Subtitle Char"/>
    <w:basedOn w:val="DefaultParagraphFont"/>
    <w:link w:val="Subtitle"/>
    <w:uiPriority w:val="11"/>
    <w:rsid w:val="00352086"/>
    <w:rPr>
      <w:rFonts w:eastAsiaTheme="minorEastAsia"/>
      <w:color w:val="000000" w:themeColor="text1"/>
      <w:sz w:val="28"/>
    </w:rPr>
  </w:style>
  <w:style w:type="character" w:styleId="PlaceholderText">
    <w:name w:val="Placeholder Text"/>
    <w:basedOn w:val="DefaultParagraphFont"/>
    <w:uiPriority w:val="99"/>
    <w:semiHidden/>
    <w:rsid w:val="00AD771F"/>
    <w:rPr>
      <w:color w:val="808080"/>
    </w:rPr>
  </w:style>
  <w:style w:type="paragraph" w:styleId="TOCHeading">
    <w:name w:val="TOC Heading"/>
    <w:basedOn w:val="Heading1"/>
    <w:next w:val="Normal"/>
    <w:uiPriority w:val="39"/>
    <w:unhideWhenUsed/>
    <w:qFormat/>
    <w:rsid w:val="00220413"/>
    <w:pPr>
      <w:numPr>
        <w:numId w:val="0"/>
      </w:numPr>
      <w:spacing w:after="1640"/>
      <w:outlineLvl w:val="9"/>
    </w:pPr>
    <w:rPr>
      <w:spacing w:val="0"/>
      <w:lang w:eastAsia="nb-NO"/>
    </w:rPr>
  </w:style>
  <w:style w:type="paragraph" w:styleId="TOC1">
    <w:name w:val="toc 1"/>
    <w:basedOn w:val="Normal"/>
    <w:next w:val="Normal"/>
    <w:autoRedefine/>
    <w:uiPriority w:val="39"/>
    <w:rsid w:val="00C853AB"/>
    <w:pPr>
      <w:pBdr>
        <w:bottom w:val="single" w:sz="4" w:space="1" w:color="auto"/>
        <w:between w:val="single" w:sz="4" w:space="1" w:color="auto"/>
      </w:pBdr>
      <w:tabs>
        <w:tab w:val="right" w:pos="9062"/>
      </w:tabs>
      <w:spacing w:before="320" w:after="40" w:line="240" w:lineRule="auto"/>
    </w:pPr>
    <w:rPr>
      <w:b/>
      <w:noProof/>
    </w:rPr>
  </w:style>
  <w:style w:type="character" w:styleId="Hyperlink">
    <w:name w:val="Hyperlink"/>
    <w:basedOn w:val="DefaultParagraphFont"/>
    <w:uiPriority w:val="99"/>
    <w:unhideWhenUsed/>
    <w:rsid w:val="00994B61"/>
    <w:rPr>
      <w:color w:val="7800EF"/>
      <w:u w:val="single"/>
    </w:rPr>
  </w:style>
  <w:style w:type="paragraph" w:styleId="TOC2">
    <w:name w:val="toc 2"/>
    <w:basedOn w:val="Normal"/>
    <w:next w:val="Normal"/>
    <w:autoRedefine/>
    <w:uiPriority w:val="39"/>
    <w:rsid w:val="00C853AB"/>
    <w:pPr>
      <w:tabs>
        <w:tab w:val="right" w:pos="9062"/>
      </w:tabs>
      <w:spacing w:before="180" w:after="100"/>
    </w:pPr>
  </w:style>
  <w:style w:type="paragraph" w:styleId="TOC3">
    <w:name w:val="toc 3"/>
    <w:basedOn w:val="Normal"/>
    <w:next w:val="Normal"/>
    <w:autoRedefine/>
    <w:uiPriority w:val="39"/>
    <w:rsid w:val="00704B9A"/>
    <w:pPr>
      <w:spacing w:after="100"/>
    </w:pPr>
  </w:style>
  <w:style w:type="paragraph" w:customStyle="1" w:styleId="UnummerertOverskrift1">
    <w:name w:val="Unummerert Overskrift 1"/>
    <w:basedOn w:val="Heading1"/>
    <w:next w:val="Normal"/>
    <w:qFormat/>
    <w:rsid w:val="00704B9A"/>
    <w:pPr>
      <w:numPr>
        <w:numId w:val="0"/>
      </w:numPr>
    </w:pPr>
  </w:style>
  <w:style w:type="character" w:customStyle="1" w:styleId="Heading5Char">
    <w:name w:val="Heading 5 Char"/>
    <w:basedOn w:val="DefaultParagraphFont"/>
    <w:link w:val="Heading5"/>
    <w:uiPriority w:val="9"/>
    <w:semiHidden/>
    <w:rsid w:val="00704B9A"/>
    <w:rPr>
      <w:rFonts w:asciiTheme="majorHAnsi" w:eastAsiaTheme="majorEastAsia" w:hAnsiTheme="majorHAnsi" w:cstheme="majorBidi"/>
      <w:color w:val="5900B3" w:themeColor="accent1" w:themeShade="BF"/>
    </w:rPr>
  </w:style>
  <w:style w:type="character" w:customStyle="1" w:styleId="Heading6Char">
    <w:name w:val="Heading 6 Char"/>
    <w:basedOn w:val="DefaultParagraphFont"/>
    <w:link w:val="Heading6"/>
    <w:uiPriority w:val="9"/>
    <w:semiHidden/>
    <w:rsid w:val="00704B9A"/>
    <w:rPr>
      <w:rFonts w:asciiTheme="majorHAnsi" w:eastAsiaTheme="majorEastAsia" w:hAnsiTheme="majorHAnsi" w:cstheme="majorBidi"/>
      <w:color w:val="3B0077" w:themeColor="accent1" w:themeShade="7F"/>
    </w:rPr>
  </w:style>
  <w:style w:type="character" w:customStyle="1" w:styleId="Heading7Char">
    <w:name w:val="Heading 7 Char"/>
    <w:basedOn w:val="DefaultParagraphFont"/>
    <w:link w:val="Heading7"/>
    <w:uiPriority w:val="9"/>
    <w:semiHidden/>
    <w:rsid w:val="00704B9A"/>
    <w:rPr>
      <w:rFonts w:asciiTheme="majorHAnsi" w:eastAsiaTheme="majorEastAsia" w:hAnsiTheme="majorHAnsi" w:cstheme="majorBidi"/>
      <w:i/>
      <w:iCs/>
      <w:color w:val="3B0077" w:themeColor="accent1" w:themeShade="7F"/>
    </w:rPr>
  </w:style>
  <w:style w:type="character" w:customStyle="1" w:styleId="Heading8Char">
    <w:name w:val="Heading 8 Char"/>
    <w:basedOn w:val="DefaultParagraphFont"/>
    <w:link w:val="Heading8"/>
    <w:uiPriority w:val="9"/>
    <w:semiHidden/>
    <w:rsid w:val="00704B9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04B9A"/>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C853AB"/>
    <w:rPr>
      <w:b/>
      <w:bCs/>
    </w:rPr>
  </w:style>
  <w:style w:type="character" w:styleId="Emphasis">
    <w:name w:val="Emphasis"/>
    <w:basedOn w:val="DefaultParagraphFont"/>
    <w:qFormat/>
    <w:rsid w:val="00C853AB"/>
    <w:rPr>
      <w:i/>
      <w:iCs/>
    </w:rPr>
  </w:style>
  <w:style w:type="character" w:styleId="UnresolvedMention">
    <w:name w:val="Unresolved Mention"/>
    <w:basedOn w:val="DefaultParagraphFont"/>
    <w:uiPriority w:val="99"/>
    <w:semiHidden/>
    <w:rsid w:val="00C853AB"/>
    <w:rPr>
      <w:color w:val="605E5C"/>
      <w:shd w:val="clear" w:color="auto" w:fill="E1DFDD"/>
    </w:rPr>
  </w:style>
  <w:style w:type="paragraph" w:styleId="Caption">
    <w:name w:val="caption"/>
    <w:basedOn w:val="Normal"/>
    <w:next w:val="Normal"/>
    <w:uiPriority w:val="35"/>
    <w:qFormat/>
    <w:rsid w:val="009A1AA8"/>
    <w:pPr>
      <w:spacing w:after="120" w:line="240" w:lineRule="auto"/>
    </w:pPr>
    <w:rPr>
      <w:rFonts w:ascii="Times New Roman" w:hAnsi="Times New Roman"/>
      <w:i/>
      <w:iCs/>
      <w:color w:val="000000" w:themeColor="text1"/>
      <w:sz w:val="20"/>
      <w:szCs w:val="18"/>
    </w:rPr>
  </w:style>
  <w:style w:type="paragraph" w:customStyle="1" w:styleId="Forsidetekst">
    <w:name w:val="Forsidetekst"/>
    <w:basedOn w:val="Normal"/>
    <w:qFormat/>
    <w:rsid w:val="00703BD2"/>
    <w:pPr>
      <w:framePr w:hSpace="142" w:wrap="around" w:vAnchor="page" w:hAnchor="text" w:y="10916"/>
      <w:spacing w:after="0"/>
      <w:suppressOverlap/>
    </w:pPr>
    <w:rPr>
      <w:sz w:val="20"/>
      <w:szCs w:val="20"/>
    </w:rPr>
  </w:style>
  <w:style w:type="paragraph" w:styleId="ListParagraph">
    <w:name w:val="List Paragraph"/>
    <w:basedOn w:val="Normal"/>
    <w:uiPriority w:val="34"/>
    <w:semiHidden/>
    <w:qFormat/>
    <w:rsid w:val="002722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usn.no/studier/studiekvalitetsuka/eksamen-fusk/retningslinjer-for-bruk-av-kunstig-intelligens-ki-ved-eksamen-og-studentoppgaver"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kildekompasset.no/"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chat.openai.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forskningsetikk.no/"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 Id="rId22" Type="http://schemas.openxmlformats.org/officeDocument/2006/relationships/header" Target="header2.xml"/><Relationship Id="rId27"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svg"/><Relationship Id="rId1" Type="http://schemas.openxmlformats.org/officeDocument/2006/relationships/image" Target="media/image5.png"/><Relationship Id="rId4" Type="http://schemas.openxmlformats.org/officeDocument/2006/relationships/image" Target="media/image8.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ran\Downloads\Oppgavemal%20Bachelor%20bokm&#229;l%20(3).dotx" TargetMode="External"/></Relationships>
</file>

<file path=word/theme/theme1.xml><?xml version="1.0" encoding="utf-8"?>
<a:theme xmlns:a="http://schemas.openxmlformats.org/drawingml/2006/main" name="Office-tema">
  <a:themeElements>
    <a:clrScheme name="Egendefinert 25">
      <a:dk1>
        <a:sysClr val="windowText" lastClr="000000"/>
      </a:dk1>
      <a:lt1>
        <a:sysClr val="window" lastClr="FFFFFF"/>
      </a:lt1>
      <a:dk2>
        <a:srgbClr val="2F0B63"/>
      </a:dk2>
      <a:lt2>
        <a:srgbClr val="FFF5EE"/>
      </a:lt2>
      <a:accent1>
        <a:srgbClr val="7800F0"/>
      </a:accent1>
      <a:accent2>
        <a:srgbClr val="FF6202"/>
      </a:accent2>
      <a:accent3>
        <a:srgbClr val="2F0B63"/>
      </a:accent3>
      <a:accent4>
        <a:srgbClr val="EF7DBB"/>
      </a:accent4>
      <a:accent5>
        <a:srgbClr val="9359EF"/>
      </a:accent5>
      <a:accent6>
        <a:srgbClr val="CFFF1F"/>
      </a:accent6>
      <a:hlink>
        <a:srgbClr val="9359EF"/>
      </a:hlink>
      <a:folHlink>
        <a:srgbClr val="9359EF"/>
      </a:folHlink>
    </a:clrScheme>
    <a:fontScheme name="Egendefinert 65">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root>
  <title/>
  <forfatternavn/>
</root>
</file>

<file path=customXml/item2.xml><?xml version="1.0" encoding="utf-8"?>
<ct:contentTypeSchema xmlns:ct="http://schemas.microsoft.com/office/2006/metadata/contentType" xmlns:ma="http://schemas.microsoft.com/office/2006/metadata/properties/metaAttributes" ct:_="" ma:_="" ma:contentTypeName="Document" ma:contentTypeID="0x0101000FA44C2B5DBD89428D43E09F74589899" ma:contentTypeVersion="5" ma:contentTypeDescription="Create a new document." ma:contentTypeScope="" ma:versionID="5233906b9941a6c5fd946ed04907682a">
  <xsd:schema xmlns:xsd="http://www.w3.org/2001/XMLSchema" xmlns:xs="http://www.w3.org/2001/XMLSchema" xmlns:p="http://schemas.microsoft.com/office/2006/metadata/properties" xmlns:ns3="faa84a41-b840-4761-847c-1e3a8b6bdb87" targetNamespace="http://schemas.microsoft.com/office/2006/metadata/properties" ma:root="true" ma:fieldsID="8af4c3c1d03af5c72cf42f208008d9c8" ns3:_="">
    <xsd:import namespace="faa84a41-b840-4761-847c-1e3a8b6bdb8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84a41-b840-4761-847c-1e3a8b6bdb8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aa84a41-b840-4761-847c-1e3a8b6bdb87"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AE3DB6D-AF43-42D4-A37B-3233F98FDBB9}">
  <ds:schemaRefs/>
</ds:datastoreItem>
</file>

<file path=customXml/itemProps2.xml><?xml version="1.0" encoding="utf-8"?>
<ds:datastoreItem xmlns:ds="http://schemas.openxmlformats.org/officeDocument/2006/customXml" ds:itemID="{DB998606-39CC-491E-B335-71356CA803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84a41-b840-4761-847c-1e3a8b6bd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C92F9EE-BBE5-4736-AAAA-7C361AF0B722}">
  <ds:schemaRefs>
    <ds:schemaRef ds:uri="http://schemas.openxmlformats.org/officeDocument/2006/bibliography"/>
  </ds:schemaRefs>
</ds:datastoreItem>
</file>

<file path=customXml/itemProps4.xml><?xml version="1.0" encoding="utf-8"?>
<ds:datastoreItem xmlns:ds="http://schemas.openxmlformats.org/officeDocument/2006/customXml" ds:itemID="{DF9334C0-82E1-4EE0-9B8B-7DF9828BF761}">
  <ds:schemaRefs>
    <ds:schemaRef ds:uri="http://schemas.microsoft.com/office/2006/metadata/properties"/>
    <ds:schemaRef ds:uri="http://schemas.microsoft.com/office/infopath/2007/PartnerControls"/>
    <ds:schemaRef ds:uri="faa84a41-b840-4761-847c-1e3a8b6bdb87"/>
  </ds:schemaRefs>
</ds:datastoreItem>
</file>

<file path=customXml/itemProps5.xml><?xml version="1.0" encoding="utf-8"?>
<ds:datastoreItem xmlns:ds="http://schemas.openxmlformats.org/officeDocument/2006/customXml" ds:itemID="{A3CF380C-CA59-4580-9AD1-C69AB775B169}">
  <ds:schemaRefs>
    <ds:schemaRef ds:uri="http://schemas.microsoft.com/sharepoint/v3/contenttype/forms"/>
  </ds:schemaRefs>
</ds:datastoreItem>
</file>

<file path=docMetadata/LabelInfo.xml><?xml version="1.0" encoding="utf-8"?>
<clbl:labelList xmlns:clbl="http://schemas.microsoft.com/office/2020/mipLabelMetadata">
  <clbl:label id="{bc758dd0-ab53-4372-9a7c-e98a9620862c}" enabled="0" method="" siteId="{bc758dd0-ab53-4372-9a7c-e98a9620862c}" removed="1"/>
</clbl:labelList>
</file>

<file path=docProps/app.xml><?xml version="1.0" encoding="utf-8"?>
<Properties xmlns="http://schemas.openxmlformats.org/officeDocument/2006/extended-properties" xmlns:vt="http://schemas.openxmlformats.org/officeDocument/2006/docPropsVTypes">
  <Template>Oppgavemal Bachelor bokmål (3).dotx</Template>
  <TotalTime>17</TotalTime>
  <Pages>16</Pages>
  <Words>1989</Words>
  <Characters>11340</Characters>
  <Application>Microsoft Office Word</Application>
  <DocSecurity>0</DocSecurity>
  <Lines>94</Lines>
  <Paragraphs>26</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Company/>
  <LinksUpToDate>false</LinksUpToDate>
  <CharactersWithSpaces>13303</CharactersWithSpaces>
  <SharedDoc>false</SharedDoc>
  <HLinks>
    <vt:vector size="102" baseType="variant">
      <vt:variant>
        <vt:i4>524309</vt:i4>
      </vt:variant>
      <vt:variant>
        <vt:i4>90</vt:i4>
      </vt:variant>
      <vt:variant>
        <vt:i4>0</vt:i4>
      </vt:variant>
      <vt:variant>
        <vt:i4>5</vt:i4>
      </vt:variant>
      <vt:variant>
        <vt:lpwstr>https://chat.openai.com/</vt:lpwstr>
      </vt:variant>
      <vt:variant>
        <vt:lpwstr/>
      </vt:variant>
      <vt:variant>
        <vt:i4>7929912</vt:i4>
      </vt:variant>
      <vt:variant>
        <vt:i4>87</vt:i4>
      </vt:variant>
      <vt:variant>
        <vt:i4>0</vt:i4>
      </vt:variant>
      <vt:variant>
        <vt:i4>5</vt:i4>
      </vt:variant>
      <vt:variant>
        <vt:lpwstr>https://www.forskningsetikk.no/</vt:lpwstr>
      </vt:variant>
      <vt:variant>
        <vt:lpwstr/>
      </vt:variant>
      <vt:variant>
        <vt:i4>7864430</vt:i4>
      </vt:variant>
      <vt:variant>
        <vt:i4>84</vt:i4>
      </vt:variant>
      <vt:variant>
        <vt:i4>0</vt:i4>
      </vt:variant>
      <vt:variant>
        <vt:i4>5</vt:i4>
      </vt:variant>
      <vt:variant>
        <vt:lpwstr>https://www.usn.no/studier/studiekvalitetsuka/eksamen-fusk/retningslinjer-for-bruk-av-kunstig-intelligens-ki-ved-eksamen-og-studentoppgaver</vt:lpwstr>
      </vt:variant>
      <vt:variant>
        <vt:lpwstr/>
      </vt:variant>
      <vt:variant>
        <vt:i4>3997802</vt:i4>
      </vt:variant>
      <vt:variant>
        <vt:i4>81</vt:i4>
      </vt:variant>
      <vt:variant>
        <vt:i4>0</vt:i4>
      </vt:variant>
      <vt:variant>
        <vt:i4>5</vt:i4>
      </vt:variant>
      <vt:variant>
        <vt:lpwstr>https://kildekompasset.no/</vt:lpwstr>
      </vt:variant>
      <vt:variant>
        <vt:lpwstr/>
      </vt:variant>
      <vt:variant>
        <vt:i4>1900599</vt:i4>
      </vt:variant>
      <vt:variant>
        <vt:i4>74</vt:i4>
      </vt:variant>
      <vt:variant>
        <vt:i4>0</vt:i4>
      </vt:variant>
      <vt:variant>
        <vt:i4>5</vt:i4>
      </vt:variant>
      <vt:variant>
        <vt:lpwstr/>
      </vt:variant>
      <vt:variant>
        <vt:lpwstr>_Toc212023585</vt:lpwstr>
      </vt:variant>
      <vt:variant>
        <vt:i4>1900599</vt:i4>
      </vt:variant>
      <vt:variant>
        <vt:i4>68</vt:i4>
      </vt:variant>
      <vt:variant>
        <vt:i4>0</vt:i4>
      </vt:variant>
      <vt:variant>
        <vt:i4>5</vt:i4>
      </vt:variant>
      <vt:variant>
        <vt:lpwstr/>
      </vt:variant>
      <vt:variant>
        <vt:lpwstr>_Toc212023584</vt:lpwstr>
      </vt:variant>
      <vt:variant>
        <vt:i4>1900599</vt:i4>
      </vt:variant>
      <vt:variant>
        <vt:i4>62</vt:i4>
      </vt:variant>
      <vt:variant>
        <vt:i4>0</vt:i4>
      </vt:variant>
      <vt:variant>
        <vt:i4>5</vt:i4>
      </vt:variant>
      <vt:variant>
        <vt:lpwstr/>
      </vt:variant>
      <vt:variant>
        <vt:lpwstr>_Toc212023583</vt:lpwstr>
      </vt:variant>
      <vt:variant>
        <vt:i4>1900599</vt:i4>
      </vt:variant>
      <vt:variant>
        <vt:i4>56</vt:i4>
      </vt:variant>
      <vt:variant>
        <vt:i4>0</vt:i4>
      </vt:variant>
      <vt:variant>
        <vt:i4>5</vt:i4>
      </vt:variant>
      <vt:variant>
        <vt:lpwstr/>
      </vt:variant>
      <vt:variant>
        <vt:lpwstr>_Toc212023582</vt:lpwstr>
      </vt:variant>
      <vt:variant>
        <vt:i4>1900599</vt:i4>
      </vt:variant>
      <vt:variant>
        <vt:i4>50</vt:i4>
      </vt:variant>
      <vt:variant>
        <vt:i4>0</vt:i4>
      </vt:variant>
      <vt:variant>
        <vt:i4>5</vt:i4>
      </vt:variant>
      <vt:variant>
        <vt:lpwstr/>
      </vt:variant>
      <vt:variant>
        <vt:lpwstr>_Toc212023581</vt:lpwstr>
      </vt:variant>
      <vt:variant>
        <vt:i4>1900599</vt:i4>
      </vt:variant>
      <vt:variant>
        <vt:i4>44</vt:i4>
      </vt:variant>
      <vt:variant>
        <vt:i4>0</vt:i4>
      </vt:variant>
      <vt:variant>
        <vt:i4>5</vt:i4>
      </vt:variant>
      <vt:variant>
        <vt:lpwstr/>
      </vt:variant>
      <vt:variant>
        <vt:lpwstr>_Toc212023580</vt:lpwstr>
      </vt:variant>
      <vt:variant>
        <vt:i4>1179703</vt:i4>
      </vt:variant>
      <vt:variant>
        <vt:i4>38</vt:i4>
      </vt:variant>
      <vt:variant>
        <vt:i4>0</vt:i4>
      </vt:variant>
      <vt:variant>
        <vt:i4>5</vt:i4>
      </vt:variant>
      <vt:variant>
        <vt:lpwstr/>
      </vt:variant>
      <vt:variant>
        <vt:lpwstr>_Toc212023579</vt:lpwstr>
      </vt:variant>
      <vt:variant>
        <vt:i4>1179703</vt:i4>
      </vt:variant>
      <vt:variant>
        <vt:i4>32</vt:i4>
      </vt:variant>
      <vt:variant>
        <vt:i4>0</vt:i4>
      </vt:variant>
      <vt:variant>
        <vt:i4>5</vt:i4>
      </vt:variant>
      <vt:variant>
        <vt:lpwstr/>
      </vt:variant>
      <vt:variant>
        <vt:lpwstr>_Toc212023578</vt:lpwstr>
      </vt:variant>
      <vt:variant>
        <vt:i4>1179703</vt:i4>
      </vt:variant>
      <vt:variant>
        <vt:i4>26</vt:i4>
      </vt:variant>
      <vt:variant>
        <vt:i4>0</vt:i4>
      </vt:variant>
      <vt:variant>
        <vt:i4>5</vt:i4>
      </vt:variant>
      <vt:variant>
        <vt:lpwstr/>
      </vt:variant>
      <vt:variant>
        <vt:lpwstr>_Toc212023577</vt:lpwstr>
      </vt:variant>
      <vt:variant>
        <vt:i4>1179703</vt:i4>
      </vt:variant>
      <vt:variant>
        <vt:i4>20</vt:i4>
      </vt:variant>
      <vt:variant>
        <vt:i4>0</vt:i4>
      </vt:variant>
      <vt:variant>
        <vt:i4>5</vt:i4>
      </vt:variant>
      <vt:variant>
        <vt:lpwstr/>
      </vt:variant>
      <vt:variant>
        <vt:lpwstr>_Toc212023576</vt:lpwstr>
      </vt:variant>
      <vt:variant>
        <vt:i4>1179703</vt:i4>
      </vt:variant>
      <vt:variant>
        <vt:i4>14</vt:i4>
      </vt:variant>
      <vt:variant>
        <vt:i4>0</vt:i4>
      </vt:variant>
      <vt:variant>
        <vt:i4>5</vt:i4>
      </vt:variant>
      <vt:variant>
        <vt:lpwstr/>
      </vt:variant>
      <vt:variant>
        <vt:lpwstr>_Toc212023575</vt:lpwstr>
      </vt:variant>
      <vt:variant>
        <vt:i4>1179703</vt:i4>
      </vt:variant>
      <vt:variant>
        <vt:i4>8</vt:i4>
      </vt:variant>
      <vt:variant>
        <vt:i4>0</vt:i4>
      </vt:variant>
      <vt:variant>
        <vt:i4>5</vt:i4>
      </vt:variant>
      <vt:variant>
        <vt:lpwstr/>
      </vt:variant>
      <vt:variant>
        <vt:lpwstr>_Toc212023574</vt:lpwstr>
      </vt:variant>
      <vt:variant>
        <vt:i4>1179703</vt:i4>
      </vt:variant>
      <vt:variant>
        <vt:i4>2</vt:i4>
      </vt:variant>
      <vt:variant>
        <vt:i4>0</vt:i4>
      </vt:variant>
      <vt:variant>
        <vt:i4>5</vt:i4>
      </vt:variant>
      <vt:variant>
        <vt:lpwstr/>
      </vt:variant>
      <vt:variant>
        <vt:lpwstr>_Toc212023573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Lise Ringstad</dc:creator>
  <cp:keywords/>
  <dc:description/>
  <cp:lastModifiedBy>Adrian Lehm</cp:lastModifiedBy>
  <cp:revision>4</cp:revision>
  <cp:lastPrinted>2023-10-19T13:07:00Z</cp:lastPrinted>
  <dcterms:created xsi:type="dcterms:W3CDTF">2026-10-12T12:59:00Z</dcterms:created>
  <dcterms:modified xsi:type="dcterms:W3CDTF">2026-10-12T13:11:00Z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Selmer 011</vt:lpwstr>
  </property>
  <property fmtid="{D5CDD505-2E9C-101B-9397-08002B2CF9AE}" pid="3" name="ContentTypeId">
    <vt:lpwstr>0x0101000FA44C2B5DBD89428D43E09F74589899</vt:lpwstr>
  </property>
</Properties>
</file>